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CF646F9" w:rsidR="004851C7" w:rsidRDefault="00451518" w:rsidP="00D429F2">
      <w:pPr>
        <w:pStyle w:val="Cmlapkarstanszk"/>
      </w:pPr>
      <w:fldSimple w:instr=" DOCPROPERTY  Company  \* MERGEFORMAT ">
        <w:r w:rsidR="002417D1">
          <w:t>Automatizálási és Alkalmazott Informatikai Tanszék</w:t>
        </w:r>
      </w:fldSimple>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3545680D" w:rsidR="0063585C" w:rsidRPr="00B50CAA" w:rsidRDefault="00451518" w:rsidP="00171054">
      <w:pPr>
        <w:pStyle w:val="Cmlapszerz"/>
      </w:pPr>
      <w:fldSimple w:instr=" AUTHOR  \* MERGEFORMAT ">
        <w:r w:rsidR="002417D1">
          <w:t>Kozák Ágota Boglárka</w:t>
        </w:r>
      </w:fldSimple>
    </w:p>
    <w:p w14:paraId="27E9F397" w14:textId="4C5BBB1D" w:rsidR="0063585C" w:rsidRPr="00B50CAA" w:rsidRDefault="00451518">
      <w:pPr>
        <w:pStyle w:val="Cm"/>
      </w:pPr>
      <w:fldSimple w:instr=" TITLE  \* MERGEFORMAT ">
        <w:r w:rsidR="002417D1">
          <w:t>Diagnosztikai napló feldolgozás és vizualizáció mikroszolgáltatások architektúrában</w:t>
        </w:r>
      </w:fldSimple>
    </w:p>
    <w:p w14:paraId="5532B58E" w14:textId="2DC1A9BB"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451518" w:rsidP="00171054">
                            <w:pPr>
                              <w:pStyle w:val="Cmlapszerz"/>
                            </w:pPr>
                            <w:fldSimple w:instr=" DOCPROPERTY &quot;Manager&quot;  \* MERGEFORMAT ">
                              <w:r w:rsidR="00BE7FAB">
                                <w:t>Dr. Dudás Ákos</w:t>
                              </w:r>
                            </w:fldSimple>
                          </w:p>
                          <w:p w14:paraId="4EC91467" w14:textId="105EE3A3"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80FA6">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451518" w:rsidP="00171054">
                      <w:pPr>
                        <w:pStyle w:val="Cmlapszerz"/>
                      </w:pPr>
                      <w:fldSimple w:instr=" DOCPROPERTY &quot;Manager&quot;  \* MERGEFORMAT ">
                        <w:r w:rsidR="00BE7FAB">
                          <w:t>Dr. Dudás Ákos</w:t>
                        </w:r>
                      </w:fldSimple>
                    </w:p>
                    <w:p w14:paraId="4EC91467" w14:textId="105EE3A3"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080FA6">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3C42BD0" w14:textId="7056714B" w:rsidR="002417D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773659" w:history="1">
        <w:r w:rsidR="002417D1" w:rsidRPr="00AB6F09">
          <w:rPr>
            <w:rStyle w:val="Hiperhivatkozs"/>
            <w:noProof/>
          </w:rPr>
          <w:t>Összefoglaló</w:t>
        </w:r>
        <w:r w:rsidR="002417D1">
          <w:rPr>
            <w:noProof/>
            <w:webHidden/>
          </w:rPr>
          <w:tab/>
        </w:r>
        <w:r w:rsidR="002417D1">
          <w:rPr>
            <w:noProof/>
            <w:webHidden/>
          </w:rPr>
          <w:fldChar w:fldCharType="begin"/>
        </w:r>
        <w:r w:rsidR="002417D1">
          <w:rPr>
            <w:noProof/>
            <w:webHidden/>
          </w:rPr>
          <w:instrText xml:space="preserve"> PAGEREF _Toc89773659 \h </w:instrText>
        </w:r>
        <w:r w:rsidR="002417D1">
          <w:rPr>
            <w:noProof/>
            <w:webHidden/>
          </w:rPr>
        </w:r>
        <w:r w:rsidR="002417D1">
          <w:rPr>
            <w:noProof/>
            <w:webHidden/>
          </w:rPr>
          <w:fldChar w:fldCharType="separate"/>
        </w:r>
        <w:r w:rsidR="007D649D">
          <w:rPr>
            <w:noProof/>
            <w:webHidden/>
          </w:rPr>
          <w:t>5</w:t>
        </w:r>
        <w:r w:rsidR="002417D1">
          <w:rPr>
            <w:noProof/>
            <w:webHidden/>
          </w:rPr>
          <w:fldChar w:fldCharType="end"/>
        </w:r>
      </w:hyperlink>
    </w:p>
    <w:p w14:paraId="07D1A17C" w14:textId="5FEF4AB8" w:rsidR="002417D1" w:rsidRDefault="00E139F3">
      <w:pPr>
        <w:pStyle w:val="TJ1"/>
        <w:rPr>
          <w:rFonts w:asciiTheme="minorHAnsi" w:eastAsiaTheme="minorEastAsia" w:hAnsiTheme="minorHAnsi" w:cstheme="minorBidi"/>
          <w:b w:val="0"/>
          <w:noProof/>
          <w:sz w:val="22"/>
          <w:szCs w:val="22"/>
          <w:lang w:eastAsia="hu-HU"/>
        </w:rPr>
      </w:pPr>
      <w:hyperlink w:anchor="_Toc89773660" w:history="1">
        <w:r w:rsidR="002417D1" w:rsidRPr="00AB6F09">
          <w:rPr>
            <w:rStyle w:val="Hiperhivatkozs"/>
            <w:noProof/>
          </w:rPr>
          <w:t>Abstract</w:t>
        </w:r>
        <w:r w:rsidR="002417D1">
          <w:rPr>
            <w:noProof/>
            <w:webHidden/>
          </w:rPr>
          <w:tab/>
        </w:r>
        <w:r w:rsidR="002417D1">
          <w:rPr>
            <w:noProof/>
            <w:webHidden/>
          </w:rPr>
          <w:fldChar w:fldCharType="begin"/>
        </w:r>
        <w:r w:rsidR="002417D1">
          <w:rPr>
            <w:noProof/>
            <w:webHidden/>
          </w:rPr>
          <w:instrText xml:space="preserve"> PAGEREF _Toc89773660 \h </w:instrText>
        </w:r>
        <w:r w:rsidR="002417D1">
          <w:rPr>
            <w:noProof/>
            <w:webHidden/>
          </w:rPr>
        </w:r>
        <w:r w:rsidR="002417D1">
          <w:rPr>
            <w:noProof/>
            <w:webHidden/>
          </w:rPr>
          <w:fldChar w:fldCharType="separate"/>
        </w:r>
        <w:r w:rsidR="007D649D">
          <w:rPr>
            <w:noProof/>
            <w:webHidden/>
          </w:rPr>
          <w:t>6</w:t>
        </w:r>
        <w:r w:rsidR="002417D1">
          <w:rPr>
            <w:noProof/>
            <w:webHidden/>
          </w:rPr>
          <w:fldChar w:fldCharType="end"/>
        </w:r>
      </w:hyperlink>
    </w:p>
    <w:p w14:paraId="102CBA23" w14:textId="2BEE3AE9" w:rsidR="002417D1" w:rsidRDefault="00E139F3">
      <w:pPr>
        <w:pStyle w:val="TJ1"/>
        <w:rPr>
          <w:rFonts w:asciiTheme="minorHAnsi" w:eastAsiaTheme="minorEastAsia" w:hAnsiTheme="minorHAnsi" w:cstheme="minorBidi"/>
          <w:b w:val="0"/>
          <w:noProof/>
          <w:sz w:val="22"/>
          <w:szCs w:val="22"/>
          <w:lang w:eastAsia="hu-HU"/>
        </w:rPr>
      </w:pPr>
      <w:hyperlink w:anchor="_Toc89773661" w:history="1">
        <w:r w:rsidR="002417D1" w:rsidRPr="00AB6F09">
          <w:rPr>
            <w:rStyle w:val="Hiperhivatkozs"/>
            <w:noProof/>
          </w:rPr>
          <w:t>1 Bevezetés</w:t>
        </w:r>
        <w:r w:rsidR="002417D1">
          <w:rPr>
            <w:noProof/>
            <w:webHidden/>
          </w:rPr>
          <w:tab/>
        </w:r>
        <w:r w:rsidR="002417D1">
          <w:rPr>
            <w:noProof/>
            <w:webHidden/>
          </w:rPr>
          <w:fldChar w:fldCharType="begin"/>
        </w:r>
        <w:r w:rsidR="002417D1">
          <w:rPr>
            <w:noProof/>
            <w:webHidden/>
          </w:rPr>
          <w:instrText xml:space="preserve"> PAGEREF _Toc89773661 \h </w:instrText>
        </w:r>
        <w:r w:rsidR="002417D1">
          <w:rPr>
            <w:noProof/>
            <w:webHidden/>
          </w:rPr>
        </w:r>
        <w:r w:rsidR="002417D1">
          <w:rPr>
            <w:noProof/>
            <w:webHidden/>
          </w:rPr>
          <w:fldChar w:fldCharType="separate"/>
        </w:r>
        <w:r w:rsidR="007D649D">
          <w:rPr>
            <w:noProof/>
            <w:webHidden/>
          </w:rPr>
          <w:t>7</w:t>
        </w:r>
        <w:r w:rsidR="002417D1">
          <w:rPr>
            <w:noProof/>
            <w:webHidden/>
          </w:rPr>
          <w:fldChar w:fldCharType="end"/>
        </w:r>
      </w:hyperlink>
    </w:p>
    <w:p w14:paraId="1EED8B03" w14:textId="35DCB6D3" w:rsidR="002417D1" w:rsidRDefault="00E139F3">
      <w:pPr>
        <w:pStyle w:val="TJ1"/>
        <w:rPr>
          <w:rFonts w:asciiTheme="minorHAnsi" w:eastAsiaTheme="minorEastAsia" w:hAnsiTheme="minorHAnsi" w:cstheme="minorBidi"/>
          <w:b w:val="0"/>
          <w:noProof/>
          <w:sz w:val="22"/>
          <w:szCs w:val="22"/>
          <w:lang w:eastAsia="hu-HU"/>
        </w:rPr>
      </w:pPr>
      <w:hyperlink w:anchor="_Toc89773662" w:history="1">
        <w:r w:rsidR="002417D1" w:rsidRPr="00AB6F09">
          <w:rPr>
            <w:rStyle w:val="Hiperhivatkozs"/>
            <w:noProof/>
          </w:rPr>
          <w:t>2 A feladatkiírás pontosítása és részletes elemzése</w:t>
        </w:r>
        <w:r w:rsidR="002417D1">
          <w:rPr>
            <w:noProof/>
            <w:webHidden/>
          </w:rPr>
          <w:tab/>
        </w:r>
        <w:r w:rsidR="002417D1">
          <w:rPr>
            <w:noProof/>
            <w:webHidden/>
          </w:rPr>
          <w:fldChar w:fldCharType="begin"/>
        </w:r>
        <w:r w:rsidR="002417D1">
          <w:rPr>
            <w:noProof/>
            <w:webHidden/>
          </w:rPr>
          <w:instrText xml:space="preserve"> PAGEREF _Toc89773662 \h </w:instrText>
        </w:r>
        <w:r w:rsidR="002417D1">
          <w:rPr>
            <w:noProof/>
            <w:webHidden/>
          </w:rPr>
        </w:r>
        <w:r w:rsidR="002417D1">
          <w:rPr>
            <w:noProof/>
            <w:webHidden/>
          </w:rPr>
          <w:fldChar w:fldCharType="separate"/>
        </w:r>
        <w:r w:rsidR="007D649D">
          <w:rPr>
            <w:noProof/>
            <w:webHidden/>
          </w:rPr>
          <w:t>8</w:t>
        </w:r>
        <w:r w:rsidR="002417D1">
          <w:rPr>
            <w:noProof/>
            <w:webHidden/>
          </w:rPr>
          <w:fldChar w:fldCharType="end"/>
        </w:r>
      </w:hyperlink>
    </w:p>
    <w:p w14:paraId="19FAB1B5" w14:textId="1AEE2F61"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63" w:history="1">
        <w:r w:rsidR="002417D1" w:rsidRPr="00AB6F09">
          <w:rPr>
            <w:rStyle w:val="Hiperhivatkozs"/>
            <w:noProof/>
          </w:rPr>
          <w:t>2.1 A naplózó rendszer ismertetése</w:t>
        </w:r>
        <w:r w:rsidR="002417D1">
          <w:rPr>
            <w:noProof/>
            <w:webHidden/>
          </w:rPr>
          <w:tab/>
        </w:r>
        <w:r w:rsidR="002417D1">
          <w:rPr>
            <w:noProof/>
            <w:webHidden/>
          </w:rPr>
          <w:fldChar w:fldCharType="begin"/>
        </w:r>
        <w:r w:rsidR="002417D1">
          <w:rPr>
            <w:noProof/>
            <w:webHidden/>
          </w:rPr>
          <w:instrText xml:space="preserve"> PAGEREF _Toc89773663 \h </w:instrText>
        </w:r>
        <w:r w:rsidR="002417D1">
          <w:rPr>
            <w:noProof/>
            <w:webHidden/>
          </w:rPr>
        </w:r>
        <w:r w:rsidR="002417D1">
          <w:rPr>
            <w:noProof/>
            <w:webHidden/>
          </w:rPr>
          <w:fldChar w:fldCharType="separate"/>
        </w:r>
        <w:r w:rsidR="007D649D">
          <w:rPr>
            <w:noProof/>
            <w:webHidden/>
          </w:rPr>
          <w:t>8</w:t>
        </w:r>
        <w:r w:rsidR="002417D1">
          <w:rPr>
            <w:noProof/>
            <w:webHidden/>
          </w:rPr>
          <w:fldChar w:fldCharType="end"/>
        </w:r>
      </w:hyperlink>
    </w:p>
    <w:p w14:paraId="41802866" w14:textId="0F3D5F0D"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64" w:history="1">
        <w:r w:rsidR="002417D1" w:rsidRPr="00AB6F09">
          <w:rPr>
            <w:rStyle w:val="Hiperhivatkozs"/>
            <w:noProof/>
          </w:rPr>
          <w:t>2.2 Az elkészítendő rendszer ismertetése</w:t>
        </w:r>
        <w:r w:rsidR="002417D1">
          <w:rPr>
            <w:noProof/>
            <w:webHidden/>
          </w:rPr>
          <w:tab/>
        </w:r>
        <w:r w:rsidR="002417D1">
          <w:rPr>
            <w:noProof/>
            <w:webHidden/>
          </w:rPr>
          <w:fldChar w:fldCharType="begin"/>
        </w:r>
        <w:r w:rsidR="002417D1">
          <w:rPr>
            <w:noProof/>
            <w:webHidden/>
          </w:rPr>
          <w:instrText xml:space="preserve"> PAGEREF _Toc89773664 \h </w:instrText>
        </w:r>
        <w:r w:rsidR="002417D1">
          <w:rPr>
            <w:noProof/>
            <w:webHidden/>
          </w:rPr>
        </w:r>
        <w:r w:rsidR="002417D1">
          <w:rPr>
            <w:noProof/>
            <w:webHidden/>
          </w:rPr>
          <w:fldChar w:fldCharType="separate"/>
        </w:r>
        <w:r w:rsidR="007D649D">
          <w:rPr>
            <w:noProof/>
            <w:webHidden/>
          </w:rPr>
          <w:t>9</w:t>
        </w:r>
        <w:r w:rsidR="002417D1">
          <w:rPr>
            <w:noProof/>
            <w:webHidden/>
          </w:rPr>
          <w:fldChar w:fldCharType="end"/>
        </w:r>
      </w:hyperlink>
    </w:p>
    <w:p w14:paraId="6C9A9B02" w14:textId="43129E90" w:rsidR="002417D1" w:rsidRDefault="00E139F3">
      <w:pPr>
        <w:pStyle w:val="TJ1"/>
        <w:rPr>
          <w:rFonts w:asciiTheme="minorHAnsi" w:eastAsiaTheme="minorEastAsia" w:hAnsiTheme="minorHAnsi" w:cstheme="minorBidi"/>
          <w:b w:val="0"/>
          <w:noProof/>
          <w:sz w:val="22"/>
          <w:szCs w:val="22"/>
          <w:lang w:eastAsia="hu-HU"/>
        </w:rPr>
      </w:pPr>
      <w:hyperlink w:anchor="_Toc89773665" w:history="1">
        <w:r w:rsidR="002417D1" w:rsidRPr="00AB6F09">
          <w:rPr>
            <w:rStyle w:val="Hiperhivatkozs"/>
            <w:noProof/>
          </w:rPr>
          <w:t>3 A rendszer megtervezése</w:t>
        </w:r>
        <w:r w:rsidR="002417D1">
          <w:rPr>
            <w:noProof/>
            <w:webHidden/>
          </w:rPr>
          <w:tab/>
        </w:r>
        <w:r w:rsidR="002417D1">
          <w:rPr>
            <w:noProof/>
            <w:webHidden/>
          </w:rPr>
          <w:fldChar w:fldCharType="begin"/>
        </w:r>
        <w:r w:rsidR="002417D1">
          <w:rPr>
            <w:noProof/>
            <w:webHidden/>
          </w:rPr>
          <w:instrText xml:space="preserve"> PAGEREF _Toc89773665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02398049" w14:textId="5BEABC53"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66" w:history="1">
        <w:r w:rsidR="002417D1" w:rsidRPr="00AB6F09">
          <w:rPr>
            <w:rStyle w:val="Hiperhivatkozs"/>
            <w:noProof/>
          </w:rPr>
          <w:t>3.1 A tervezési szempontok bemutatása</w:t>
        </w:r>
        <w:r w:rsidR="002417D1">
          <w:rPr>
            <w:noProof/>
            <w:webHidden/>
          </w:rPr>
          <w:tab/>
        </w:r>
        <w:r w:rsidR="002417D1">
          <w:rPr>
            <w:noProof/>
            <w:webHidden/>
          </w:rPr>
          <w:fldChar w:fldCharType="begin"/>
        </w:r>
        <w:r w:rsidR="002417D1">
          <w:rPr>
            <w:noProof/>
            <w:webHidden/>
          </w:rPr>
          <w:instrText xml:space="preserve"> PAGEREF _Toc89773666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72FB1B00" w14:textId="706EC1A6"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67" w:history="1">
        <w:r w:rsidR="002417D1" w:rsidRPr="00AB6F09">
          <w:rPr>
            <w:rStyle w:val="Hiperhivatkozs"/>
            <w:noProof/>
          </w:rPr>
          <w:t>3.1.1 Skálázhatóság</w:t>
        </w:r>
        <w:r w:rsidR="002417D1">
          <w:rPr>
            <w:noProof/>
            <w:webHidden/>
          </w:rPr>
          <w:tab/>
        </w:r>
        <w:r w:rsidR="002417D1">
          <w:rPr>
            <w:noProof/>
            <w:webHidden/>
          </w:rPr>
          <w:fldChar w:fldCharType="begin"/>
        </w:r>
        <w:r w:rsidR="002417D1">
          <w:rPr>
            <w:noProof/>
            <w:webHidden/>
          </w:rPr>
          <w:instrText xml:space="preserve"> PAGEREF _Toc89773667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2647CED5" w14:textId="2116BBAA"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68" w:history="1">
        <w:r w:rsidR="002417D1" w:rsidRPr="00AB6F09">
          <w:rPr>
            <w:rStyle w:val="Hiperhivatkozs"/>
            <w:noProof/>
          </w:rPr>
          <w:t>3.1.2 Könnyű kiterjeszthetőség</w:t>
        </w:r>
        <w:r w:rsidR="002417D1">
          <w:rPr>
            <w:noProof/>
            <w:webHidden/>
          </w:rPr>
          <w:tab/>
        </w:r>
        <w:r w:rsidR="002417D1">
          <w:rPr>
            <w:noProof/>
            <w:webHidden/>
          </w:rPr>
          <w:fldChar w:fldCharType="begin"/>
        </w:r>
        <w:r w:rsidR="002417D1">
          <w:rPr>
            <w:noProof/>
            <w:webHidden/>
          </w:rPr>
          <w:instrText xml:space="preserve"> PAGEREF _Toc89773668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2BD6874A" w14:textId="6FB1601B"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69" w:history="1">
        <w:r w:rsidR="002417D1" w:rsidRPr="00AB6F09">
          <w:rPr>
            <w:rStyle w:val="Hiperhivatkozs"/>
            <w:noProof/>
          </w:rPr>
          <w:t>3.1.3 Megbízhatóság és hibatűrés</w:t>
        </w:r>
        <w:r w:rsidR="002417D1">
          <w:rPr>
            <w:noProof/>
            <w:webHidden/>
          </w:rPr>
          <w:tab/>
        </w:r>
        <w:r w:rsidR="002417D1">
          <w:rPr>
            <w:noProof/>
            <w:webHidden/>
          </w:rPr>
          <w:fldChar w:fldCharType="begin"/>
        </w:r>
        <w:r w:rsidR="002417D1">
          <w:rPr>
            <w:noProof/>
            <w:webHidden/>
          </w:rPr>
          <w:instrText xml:space="preserve"> PAGEREF _Toc89773669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6010E76A" w14:textId="3C56843B"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0" w:history="1">
        <w:r w:rsidR="002417D1" w:rsidRPr="00AB6F09">
          <w:rPr>
            <w:rStyle w:val="Hiperhivatkozs"/>
            <w:noProof/>
          </w:rPr>
          <w:t>3.1.4 Modularitás</w:t>
        </w:r>
        <w:r w:rsidR="002417D1">
          <w:rPr>
            <w:noProof/>
            <w:webHidden/>
          </w:rPr>
          <w:tab/>
        </w:r>
        <w:r w:rsidR="002417D1">
          <w:rPr>
            <w:noProof/>
            <w:webHidden/>
          </w:rPr>
          <w:fldChar w:fldCharType="begin"/>
        </w:r>
        <w:r w:rsidR="002417D1">
          <w:rPr>
            <w:noProof/>
            <w:webHidden/>
          </w:rPr>
          <w:instrText xml:space="preserve"> PAGEREF _Toc89773670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038ABCEE" w14:textId="6205A09E"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1" w:history="1">
        <w:r w:rsidR="002417D1" w:rsidRPr="00AB6F09">
          <w:rPr>
            <w:rStyle w:val="Hiperhivatkozs"/>
            <w:noProof/>
          </w:rPr>
          <w:t>3.1.5 Egyéb szempontok</w:t>
        </w:r>
        <w:r w:rsidR="002417D1">
          <w:rPr>
            <w:noProof/>
            <w:webHidden/>
          </w:rPr>
          <w:tab/>
        </w:r>
        <w:r w:rsidR="002417D1">
          <w:rPr>
            <w:noProof/>
            <w:webHidden/>
          </w:rPr>
          <w:fldChar w:fldCharType="begin"/>
        </w:r>
        <w:r w:rsidR="002417D1">
          <w:rPr>
            <w:noProof/>
            <w:webHidden/>
          </w:rPr>
          <w:instrText xml:space="preserve"> PAGEREF _Toc89773671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7C7EADC1" w14:textId="62489150"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72" w:history="1">
        <w:r w:rsidR="002417D1" w:rsidRPr="00AB6F09">
          <w:rPr>
            <w:rStyle w:val="Hiperhivatkozs"/>
            <w:noProof/>
          </w:rPr>
          <w:t>3.2 A választott architektúra és technológiai megoldások</w:t>
        </w:r>
        <w:r w:rsidR="002417D1">
          <w:rPr>
            <w:noProof/>
            <w:webHidden/>
          </w:rPr>
          <w:tab/>
        </w:r>
        <w:r w:rsidR="002417D1">
          <w:rPr>
            <w:noProof/>
            <w:webHidden/>
          </w:rPr>
          <w:fldChar w:fldCharType="begin"/>
        </w:r>
        <w:r w:rsidR="002417D1">
          <w:rPr>
            <w:noProof/>
            <w:webHidden/>
          </w:rPr>
          <w:instrText xml:space="preserve"> PAGEREF _Toc89773672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22DCC744" w14:textId="108FC020"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3" w:history="1">
        <w:r w:rsidR="002417D1" w:rsidRPr="00AB6F09">
          <w:rPr>
            <w:rStyle w:val="Hiperhivatkozs"/>
            <w:noProof/>
          </w:rPr>
          <w:t>3.2.1 Mikroszolgáltatások architektúra</w:t>
        </w:r>
        <w:r w:rsidR="002417D1">
          <w:rPr>
            <w:noProof/>
            <w:webHidden/>
          </w:rPr>
          <w:tab/>
        </w:r>
        <w:r w:rsidR="002417D1">
          <w:rPr>
            <w:noProof/>
            <w:webHidden/>
          </w:rPr>
          <w:fldChar w:fldCharType="begin"/>
        </w:r>
        <w:r w:rsidR="002417D1">
          <w:rPr>
            <w:noProof/>
            <w:webHidden/>
          </w:rPr>
          <w:instrText xml:space="preserve"> PAGEREF _Toc89773673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0AD542D0" w14:textId="6E6FF13F"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4" w:history="1">
        <w:r w:rsidR="002417D1" w:rsidRPr="00AB6F09">
          <w:rPr>
            <w:rStyle w:val="Hiperhivatkozs"/>
            <w:noProof/>
          </w:rPr>
          <w:t>3.2.2 A választott technológiák bemutatása</w:t>
        </w:r>
        <w:r w:rsidR="002417D1">
          <w:rPr>
            <w:noProof/>
            <w:webHidden/>
          </w:rPr>
          <w:tab/>
        </w:r>
        <w:r w:rsidR="002417D1">
          <w:rPr>
            <w:noProof/>
            <w:webHidden/>
          </w:rPr>
          <w:fldChar w:fldCharType="begin"/>
        </w:r>
        <w:r w:rsidR="002417D1">
          <w:rPr>
            <w:noProof/>
            <w:webHidden/>
          </w:rPr>
          <w:instrText xml:space="preserve"> PAGEREF _Toc89773674 \h </w:instrText>
        </w:r>
        <w:r w:rsidR="002417D1">
          <w:rPr>
            <w:noProof/>
            <w:webHidden/>
          </w:rPr>
        </w:r>
        <w:r w:rsidR="002417D1">
          <w:rPr>
            <w:noProof/>
            <w:webHidden/>
          </w:rPr>
          <w:fldChar w:fldCharType="separate"/>
        </w:r>
        <w:r w:rsidR="007D649D">
          <w:rPr>
            <w:noProof/>
            <w:webHidden/>
          </w:rPr>
          <w:t>14</w:t>
        </w:r>
        <w:r w:rsidR="002417D1">
          <w:rPr>
            <w:noProof/>
            <w:webHidden/>
          </w:rPr>
          <w:fldChar w:fldCharType="end"/>
        </w:r>
      </w:hyperlink>
    </w:p>
    <w:p w14:paraId="3270E780" w14:textId="711386FF" w:rsidR="002417D1" w:rsidRDefault="00E139F3">
      <w:pPr>
        <w:pStyle w:val="TJ1"/>
        <w:rPr>
          <w:rFonts w:asciiTheme="minorHAnsi" w:eastAsiaTheme="minorEastAsia" w:hAnsiTheme="minorHAnsi" w:cstheme="minorBidi"/>
          <w:b w:val="0"/>
          <w:noProof/>
          <w:sz w:val="22"/>
          <w:szCs w:val="22"/>
          <w:lang w:eastAsia="hu-HU"/>
        </w:rPr>
      </w:pPr>
      <w:hyperlink w:anchor="_Toc89773675" w:history="1">
        <w:r w:rsidR="002417D1" w:rsidRPr="00AB6F09">
          <w:rPr>
            <w:rStyle w:val="Hiperhivatkozs"/>
            <w:noProof/>
          </w:rPr>
          <w:t>4 Implementáció</w:t>
        </w:r>
        <w:r w:rsidR="002417D1">
          <w:rPr>
            <w:noProof/>
            <w:webHidden/>
          </w:rPr>
          <w:tab/>
        </w:r>
        <w:r w:rsidR="002417D1">
          <w:rPr>
            <w:noProof/>
            <w:webHidden/>
          </w:rPr>
          <w:fldChar w:fldCharType="begin"/>
        </w:r>
        <w:r w:rsidR="002417D1">
          <w:rPr>
            <w:noProof/>
            <w:webHidden/>
          </w:rPr>
          <w:instrText xml:space="preserve"> PAGEREF _Toc89773675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306DED59" w14:textId="40B518F5"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76" w:history="1">
        <w:r w:rsidR="002417D1" w:rsidRPr="00AB6F09">
          <w:rPr>
            <w:rStyle w:val="Hiperhivatkozs"/>
            <w:noProof/>
          </w:rPr>
          <w:t>4.1 A fejlesztés menete</w:t>
        </w:r>
        <w:r w:rsidR="002417D1">
          <w:rPr>
            <w:noProof/>
            <w:webHidden/>
          </w:rPr>
          <w:tab/>
        </w:r>
        <w:r w:rsidR="002417D1">
          <w:rPr>
            <w:noProof/>
            <w:webHidden/>
          </w:rPr>
          <w:fldChar w:fldCharType="begin"/>
        </w:r>
        <w:r w:rsidR="002417D1">
          <w:rPr>
            <w:noProof/>
            <w:webHidden/>
          </w:rPr>
          <w:instrText xml:space="preserve"> PAGEREF _Toc89773676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04372CA1" w14:textId="3F540534"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7" w:history="1">
        <w:r w:rsidR="002417D1" w:rsidRPr="00AB6F09">
          <w:rPr>
            <w:rStyle w:val="Hiperhivatkozs"/>
            <w:noProof/>
          </w:rPr>
          <w:t>4.1.1 Docker és Visual Studio Code</w:t>
        </w:r>
        <w:r w:rsidR="002417D1">
          <w:rPr>
            <w:noProof/>
            <w:webHidden/>
          </w:rPr>
          <w:tab/>
        </w:r>
        <w:r w:rsidR="002417D1">
          <w:rPr>
            <w:noProof/>
            <w:webHidden/>
          </w:rPr>
          <w:fldChar w:fldCharType="begin"/>
        </w:r>
        <w:r w:rsidR="002417D1">
          <w:rPr>
            <w:noProof/>
            <w:webHidden/>
          </w:rPr>
          <w:instrText xml:space="preserve"> PAGEREF _Toc89773677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53B7BFEE" w14:textId="7CBDA335"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8" w:history="1">
        <w:r w:rsidR="002417D1" w:rsidRPr="00AB6F09">
          <w:rPr>
            <w:rStyle w:val="Hiperhivatkozs"/>
            <w:noProof/>
          </w:rPr>
          <w:t>4.1.2 Verziókezelés</w:t>
        </w:r>
        <w:r w:rsidR="002417D1">
          <w:rPr>
            <w:noProof/>
            <w:webHidden/>
          </w:rPr>
          <w:tab/>
        </w:r>
        <w:r w:rsidR="002417D1">
          <w:rPr>
            <w:noProof/>
            <w:webHidden/>
          </w:rPr>
          <w:fldChar w:fldCharType="begin"/>
        </w:r>
        <w:r w:rsidR="002417D1">
          <w:rPr>
            <w:noProof/>
            <w:webHidden/>
          </w:rPr>
          <w:instrText xml:space="preserve"> PAGEREF _Toc89773678 \h </w:instrText>
        </w:r>
        <w:r w:rsidR="002417D1">
          <w:rPr>
            <w:noProof/>
            <w:webHidden/>
          </w:rPr>
        </w:r>
        <w:r w:rsidR="002417D1">
          <w:rPr>
            <w:noProof/>
            <w:webHidden/>
          </w:rPr>
          <w:fldChar w:fldCharType="separate"/>
        </w:r>
        <w:r w:rsidR="007D649D">
          <w:rPr>
            <w:noProof/>
            <w:webHidden/>
          </w:rPr>
          <w:t>22</w:t>
        </w:r>
        <w:r w:rsidR="002417D1">
          <w:rPr>
            <w:noProof/>
            <w:webHidden/>
          </w:rPr>
          <w:fldChar w:fldCharType="end"/>
        </w:r>
      </w:hyperlink>
    </w:p>
    <w:p w14:paraId="4B4AE414" w14:textId="1B90EFB4"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79" w:history="1">
        <w:r w:rsidR="002417D1" w:rsidRPr="00AB6F09">
          <w:rPr>
            <w:rStyle w:val="Hiperhivatkozs"/>
            <w:noProof/>
          </w:rPr>
          <w:t>4.1.3 Kódminőség ellenőrzése</w:t>
        </w:r>
        <w:r w:rsidR="002417D1">
          <w:rPr>
            <w:noProof/>
            <w:webHidden/>
          </w:rPr>
          <w:tab/>
        </w:r>
        <w:r w:rsidR="002417D1">
          <w:rPr>
            <w:noProof/>
            <w:webHidden/>
          </w:rPr>
          <w:fldChar w:fldCharType="begin"/>
        </w:r>
        <w:r w:rsidR="002417D1">
          <w:rPr>
            <w:noProof/>
            <w:webHidden/>
          </w:rPr>
          <w:instrText xml:space="preserve"> PAGEREF _Toc89773679 \h </w:instrText>
        </w:r>
        <w:r w:rsidR="002417D1">
          <w:rPr>
            <w:noProof/>
            <w:webHidden/>
          </w:rPr>
        </w:r>
        <w:r w:rsidR="002417D1">
          <w:rPr>
            <w:noProof/>
            <w:webHidden/>
          </w:rPr>
          <w:fldChar w:fldCharType="separate"/>
        </w:r>
        <w:r w:rsidR="007D649D">
          <w:rPr>
            <w:noProof/>
            <w:webHidden/>
          </w:rPr>
          <w:t>23</w:t>
        </w:r>
        <w:r w:rsidR="002417D1">
          <w:rPr>
            <w:noProof/>
            <w:webHidden/>
          </w:rPr>
          <w:fldChar w:fldCharType="end"/>
        </w:r>
      </w:hyperlink>
    </w:p>
    <w:p w14:paraId="131CAC35" w14:textId="545542B0"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80" w:history="1">
        <w:r w:rsidR="002417D1" w:rsidRPr="00AB6F09">
          <w:rPr>
            <w:rStyle w:val="Hiperhivatkozs"/>
            <w:noProof/>
          </w:rPr>
          <w:t>4.2 A szolgáltatások megvalósítása</w:t>
        </w:r>
        <w:r w:rsidR="002417D1">
          <w:rPr>
            <w:noProof/>
            <w:webHidden/>
          </w:rPr>
          <w:tab/>
        </w:r>
        <w:r w:rsidR="002417D1">
          <w:rPr>
            <w:noProof/>
            <w:webHidden/>
          </w:rPr>
          <w:fldChar w:fldCharType="begin"/>
        </w:r>
        <w:r w:rsidR="002417D1">
          <w:rPr>
            <w:noProof/>
            <w:webHidden/>
          </w:rPr>
          <w:instrText xml:space="preserve"> PAGEREF _Toc89773680 \h </w:instrText>
        </w:r>
        <w:r w:rsidR="002417D1">
          <w:rPr>
            <w:noProof/>
            <w:webHidden/>
          </w:rPr>
        </w:r>
        <w:r w:rsidR="002417D1">
          <w:rPr>
            <w:noProof/>
            <w:webHidden/>
          </w:rPr>
          <w:fldChar w:fldCharType="separate"/>
        </w:r>
        <w:r w:rsidR="007D649D">
          <w:rPr>
            <w:noProof/>
            <w:webHidden/>
          </w:rPr>
          <w:t>25</w:t>
        </w:r>
        <w:r w:rsidR="002417D1">
          <w:rPr>
            <w:noProof/>
            <w:webHidden/>
          </w:rPr>
          <w:fldChar w:fldCharType="end"/>
        </w:r>
      </w:hyperlink>
    </w:p>
    <w:p w14:paraId="4E073808" w14:textId="32A1FE6C"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1" w:history="1">
        <w:r w:rsidR="002417D1" w:rsidRPr="00AB6F09">
          <w:rPr>
            <w:rStyle w:val="Hiperhivatkozs"/>
            <w:noProof/>
          </w:rPr>
          <w:t>4.2.1 Parser mikroszolgáltatás</w:t>
        </w:r>
        <w:r w:rsidR="002417D1">
          <w:rPr>
            <w:noProof/>
            <w:webHidden/>
          </w:rPr>
          <w:tab/>
        </w:r>
        <w:r w:rsidR="002417D1">
          <w:rPr>
            <w:noProof/>
            <w:webHidden/>
          </w:rPr>
          <w:fldChar w:fldCharType="begin"/>
        </w:r>
        <w:r w:rsidR="002417D1">
          <w:rPr>
            <w:noProof/>
            <w:webHidden/>
          </w:rPr>
          <w:instrText xml:space="preserve"> PAGEREF _Toc89773681 \h </w:instrText>
        </w:r>
        <w:r w:rsidR="002417D1">
          <w:rPr>
            <w:noProof/>
            <w:webHidden/>
          </w:rPr>
        </w:r>
        <w:r w:rsidR="002417D1">
          <w:rPr>
            <w:noProof/>
            <w:webHidden/>
          </w:rPr>
          <w:fldChar w:fldCharType="separate"/>
        </w:r>
        <w:r w:rsidR="007D649D">
          <w:rPr>
            <w:noProof/>
            <w:webHidden/>
          </w:rPr>
          <w:t>25</w:t>
        </w:r>
        <w:r w:rsidR="002417D1">
          <w:rPr>
            <w:noProof/>
            <w:webHidden/>
          </w:rPr>
          <w:fldChar w:fldCharType="end"/>
        </w:r>
      </w:hyperlink>
    </w:p>
    <w:p w14:paraId="05FD6F64" w14:textId="1D2D1A28"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2" w:history="1">
        <w:r w:rsidR="002417D1" w:rsidRPr="00AB6F09">
          <w:rPr>
            <w:rStyle w:val="Hiperhivatkozs"/>
            <w:noProof/>
          </w:rPr>
          <w:t>4.2.2 Postprocessor mikroszolgáltatás</w:t>
        </w:r>
        <w:r w:rsidR="002417D1">
          <w:rPr>
            <w:noProof/>
            <w:webHidden/>
          </w:rPr>
          <w:tab/>
        </w:r>
        <w:r w:rsidR="002417D1">
          <w:rPr>
            <w:noProof/>
            <w:webHidden/>
          </w:rPr>
          <w:fldChar w:fldCharType="begin"/>
        </w:r>
        <w:r w:rsidR="002417D1">
          <w:rPr>
            <w:noProof/>
            <w:webHidden/>
          </w:rPr>
          <w:instrText xml:space="preserve"> PAGEREF _Toc89773682 \h </w:instrText>
        </w:r>
        <w:r w:rsidR="002417D1">
          <w:rPr>
            <w:noProof/>
            <w:webHidden/>
          </w:rPr>
        </w:r>
        <w:r w:rsidR="002417D1">
          <w:rPr>
            <w:noProof/>
            <w:webHidden/>
          </w:rPr>
          <w:fldChar w:fldCharType="separate"/>
        </w:r>
        <w:r w:rsidR="007D649D">
          <w:rPr>
            <w:noProof/>
            <w:webHidden/>
          </w:rPr>
          <w:t>35</w:t>
        </w:r>
        <w:r w:rsidR="002417D1">
          <w:rPr>
            <w:noProof/>
            <w:webHidden/>
          </w:rPr>
          <w:fldChar w:fldCharType="end"/>
        </w:r>
      </w:hyperlink>
    </w:p>
    <w:p w14:paraId="66A6F2B1" w14:textId="560F6229"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3" w:history="1">
        <w:r w:rsidR="002417D1" w:rsidRPr="00AB6F09">
          <w:rPr>
            <w:rStyle w:val="Hiperhivatkozs"/>
            <w:noProof/>
          </w:rPr>
          <w:t>4.2.3 ElasticUploader mikroszolgáltatás</w:t>
        </w:r>
        <w:r w:rsidR="002417D1">
          <w:rPr>
            <w:noProof/>
            <w:webHidden/>
          </w:rPr>
          <w:tab/>
        </w:r>
        <w:r w:rsidR="002417D1">
          <w:rPr>
            <w:noProof/>
            <w:webHidden/>
          </w:rPr>
          <w:fldChar w:fldCharType="begin"/>
        </w:r>
        <w:r w:rsidR="002417D1">
          <w:rPr>
            <w:noProof/>
            <w:webHidden/>
          </w:rPr>
          <w:instrText xml:space="preserve"> PAGEREF _Toc89773683 \h </w:instrText>
        </w:r>
        <w:r w:rsidR="002417D1">
          <w:rPr>
            <w:noProof/>
            <w:webHidden/>
          </w:rPr>
        </w:r>
        <w:r w:rsidR="002417D1">
          <w:rPr>
            <w:noProof/>
            <w:webHidden/>
          </w:rPr>
          <w:fldChar w:fldCharType="separate"/>
        </w:r>
        <w:r w:rsidR="007D649D">
          <w:rPr>
            <w:noProof/>
            <w:webHidden/>
          </w:rPr>
          <w:t>42</w:t>
        </w:r>
        <w:r w:rsidR="002417D1">
          <w:rPr>
            <w:noProof/>
            <w:webHidden/>
          </w:rPr>
          <w:fldChar w:fldCharType="end"/>
        </w:r>
      </w:hyperlink>
    </w:p>
    <w:p w14:paraId="2DB96650" w14:textId="4DBB5B45"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84" w:history="1">
        <w:r w:rsidR="002417D1" w:rsidRPr="00AB6F09">
          <w:rPr>
            <w:rStyle w:val="Hiperhivatkozs"/>
            <w:noProof/>
          </w:rPr>
          <w:t>4.3 Adattárolás és vizualizáció</w:t>
        </w:r>
        <w:r w:rsidR="002417D1">
          <w:rPr>
            <w:noProof/>
            <w:webHidden/>
          </w:rPr>
          <w:tab/>
        </w:r>
        <w:r w:rsidR="002417D1">
          <w:rPr>
            <w:noProof/>
            <w:webHidden/>
          </w:rPr>
          <w:fldChar w:fldCharType="begin"/>
        </w:r>
        <w:r w:rsidR="002417D1">
          <w:rPr>
            <w:noProof/>
            <w:webHidden/>
          </w:rPr>
          <w:instrText xml:space="preserve"> PAGEREF _Toc89773684 \h </w:instrText>
        </w:r>
        <w:r w:rsidR="002417D1">
          <w:rPr>
            <w:noProof/>
            <w:webHidden/>
          </w:rPr>
        </w:r>
        <w:r w:rsidR="002417D1">
          <w:rPr>
            <w:noProof/>
            <w:webHidden/>
          </w:rPr>
          <w:fldChar w:fldCharType="separate"/>
        </w:r>
        <w:r w:rsidR="007D649D">
          <w:rPr>
            <w:noProof/>
            <w:webHidden/>
          </w:rPr>
          <w:t>45</w:t>
        </w:r>
        <w:r w:rsidR="002417D1">
          <w:rPr>
            <w:noProof/>
            <w:webHidden/>
          </w:rPr>
          <w:fldChar w:fldCharType="end"/>
        </w:r>
      </w:hyperlink>
    </w:p>
    <w:p w14:paraId="3C96E820" w14:textId="25473EF6"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5" w:history="1">
        <w:r w:rsidR="002417D1" w:rsidRPr="00AB6F09">
          <w:rPr>
            <w:rStyle w:val="Hiperhivatkozs"/>
            <w:noProof/>
          </w:rPr>
          <w:t>4.3.1 Adattárolás</w:t>
        </w:r>
        <w:r w:rsidR="002417D1">
          <w:rPr>
            <w:noProof/>
            <w:webHidden/>
          </w:rPr>
          <w:tab/>
        </w:r>
        <w:r w:rsidR="002417D1">
          <w:rPr>
            <w:noProof/>
            <w:webHidden/>
          </w:rPr>
          <w:fldChar w:fldCharType="begin"/>
        </w:r>
        <w:r w:rsidR="002417D1">
          <w:rPr>
            <w:noProof/>
            <w:webHidden/>
          </w:rPr>
          <w:instrText xml:space="preserve"> PAGEREF _Toc89773685 \h </w:instrText>
        </w:r>
        <w:r w:rsidR="002417D1">
          <w:rPr>
            <w:noProof/>
            <w:webHidden/>
          </w:rPr>
        </w:r>
        <w:r w:rsidR="002417D1">
          <w:rPr>
            <w:noProof/>
            <w:webHidden/>
          </w:rPr>
          <w:fldChar w:fldCharType="separate"/>
        </w:r>
        <w:r w:rsidR="007D649D">
          <w:rPr>
            <w:noProof/>
            <w:webHidden/>
          </w:rPr>
          <w:t>45</w:t>
        </w:r>
        <w:r w:rsidR="002417D1">
          <w:rPr>
            <w:noProof/>
            <w:webHidden/>
          </w:rPr>
          <w:fldChar w:fldCharType="end"/>
        </w:r>
      </w:hyperlink>
    </w:p>
    <w:p w14:paraId="0453DE08" w14:textId="798BB3E2"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6" w:history="1">
        <w:r w:rsidR="002417D1" w:rsidRPr="00AB6F09">
          <w:rPr>
            <w:rStyle w:val="Hiperhivatkozs"/>
            <w:noProof/>
          </w:rPr>
          <w:t>4.3.2 Vizualizáció</w:t>
        </w:r>
        <w:r w:rsidR="002417D1">
          <w:rPr>
            <w:noProof/>
            <w:webHidden/>
          </w:rPr>
          <w:tab/>
        </w:r>
        <w:r w:rsidR="002417D1">
          <w:rPr>
            <w:noProof/>
            <w:webHidden/>
          </w:rPr>
          <w:fldChar w:fldCharType="begin"/>
        </w:r>
        <w:r w:rsidR="002417D1">
          <w:rPr>
            <w:noProof/>
            <w:webHidden/>
          </w:rPr>
          <w:instrText xml:space="preserve"> PAGEREF _Toc89773686 \h </w:instrText>
        </w:r>
        <w:r w:rsidR="002417D1">
          <w:rPr>
            <w:noProof/>
            <w:webHidden/>
          </w:rPr>
        </w:r>
        <w:r w:rsidR="002417D1">
          <w:rPr>
            <w:noProof/>
            <w:webHidden/>
          </w:rPr>
          <w:fldChar w:fldCharType="separate"/>
        </w:r>
        <w:r w:rsidR="007D649D">
          <w:rPr>
            <w:noProof/>
            <w:webHidden/>
          </w:rPr>
          <w:t>46</w:t>
        </w:r>
        <w:r w:rsidR="002417D1">
          <w:rPr>
            <w:noProof/>
            <w:webHidden/>
          </w:rPr>
          <w:fldChar w:fldCharType="end"/>
        </w:r>
      </w:hyperlink>
    </w:p>
    <w:p w14:paraId="20799A8C" w14:textId="0FF506FC" w:rsidR="002417D1" w:rsidRDefault="00E139F3">
      <w:pPr>
        <w:pStyle w:val="TJ2"/>
        <w:tabs>
          <w:tab w:val="right" w:leader="dot" w:pos="8494"/>
        </w:tabs>
        <w:rPr>
          <w:rFonts w:asciiTheme="minorHAnsi" w:eastAsiaTheme="minorEastAsia" w:hAnsiTheme="minorHAnsi" w:cstheme="minorBidi"/>
          <w:noProof/>
          <w:sz w:val="22"/>
          <w:szCs w:val="22"/>
          <w:lang w:eastAsia="hu-HU"/>
        </w:rPr>
      </w:pPr>
      <w:hyperlink w:anchor="_Toc89773687" w:history="1">
        <w:r w:rsidR="002417D1" w:rsidRPr="00AB6F09">
          <w:rPr>
            <w:rStyle w:val="Hiperhivatkozs"/>
            <w:noProof/>
          </w:rPr>
          <w:t>4.4 Tesztelés</w:t>
        </w:r>
        <w:r w:rsidR="002417D1">
          <w:rPr>
            <w:noProof/>
            <w:webHidden/>
          </w:rPr>
          <w:tab/>
        </w:r>
        <w:r w:rsidR="002417D1">
          <w:rPr>
            <w:noProof/>
            <w:webHidden/>
          </w:rPr>
          <w:fldChar w:fldCharType="begin"/>
        </w:r>
        <w:r w:rsidR="002417D1">
          <w:rPr>
            <w:noProof/>
            <w:webHidden/>
          </w:rPr>
          <w:instrText xml:space="preserve"> PAGEREF _Toc89773687 \h </w:instrText>
        </w:r>
        <w:r w:rsidR="002417D1">
          <w:rPr>
            <w:noProof/>
            <w:webHidden/>
          </w:rPr>
        </w:r>
        <w:r w:rsidR="002417D1">
          <w:rPr>
            <w:noProof/>
            <w:webHidden/>
          </w:rPr>
          <w:fldChar w:fldCharType="separate"/>
        </w:r>
        <w:r w:rsidR="007D649D">
          <w:rPr>
            <w:noProof/>
            <w:webHidden/>
          </w:rPr>
          <w:t>51</w:t>
        </w:r>
        <w:r w:rsidR="002417D1">
          <w:rPr>
            <w:noProof/>
            <w:webHidden/>
          </w:rPr>
          <w:fldChar w:fldCharType="end"/>
        </w:r>
      </w:hyperlink>
    </w:p>
    <w:p w14:paraId="742AA4D4" w14:textId="60DCA8DA"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8" w:history="1">
        <w:r w:rsidR="002417D1" w:rsidRPr="00AB6F09">
          <w:rPr>
            <w:rStyle w:val="Hiperhivatkozs"/>
            <w:noProof/>
          </w:rPr>
          <w:t>4.4.1 Unit tesztek</w:t>
        </w:r>
        <w:r w:rsidR="002417D1">
          <w:rPr>
            <w:noProof/>
            <w:webHidden/>
          </w:rPr>
          <w:tab/>
        </w:r>
        <w:r w:rsidR="002417D1">
          <w:rPr>
            <w:noProof/>
            <w:webHidden/>
          </w:rPr>
          <w:fldChar w:fldCharType="begin"/>
        </w:r>
        <w:r w:rsidR="002417D1">
          <w:rPr>
            <w:noProof/>
            <w:webHidden/>
          </w:rPr>
          <w:instrText xml:space="preserve"> PAGEREF _Toc89773688 \h </w:instrText>
        </w:r>
        <w:r w:rsidR="002417D1">
          <w:rPr>
            <w:noProof/>
            <w:webHidden/>
          </w:rPr>
        </w:r>
        <w:r w:rsidR="002417D1">
          <w:rPr>
            <w:noProof/>
            <w:webHidden/>
          </w:rPr>
          <w:fldChar w:fldCharType="separate"/>
        </w:r>
        <w:r w:rsidR="007D649D">
          <w:rPr>
            <w:noProof/>
            <w:webHidden/>
          </w:rPr>
          <w:t>51</w:t>
        </w:r>
        <w:r w:rsidR="002417D1">
          <w:rPr>
            <w:noProof/>
            <w:webHidden/>
          </w:rPr>
          <w:fldChar w:fldCharType="end"/>
        </w:r>
      </w:hyperlink>
    </w:p>
    <w:p w14:paraId="23024D28" w14:textId="098C24B9"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89" w:history="1">
        <w:r w:rsidR="002417D1" w:rsidRPr="00AB6F09">
          <w:rPr>
            <w:rStyle w:val="Hiperhivatkozs"/>
            <w:noProof/>
          </w:rPr>
          <w:t>4.4.2 Integrációs tesztek</w:t>
        </w:r>
        <w:r w:rsidR="002417D1">
          <w:rPr>
            <w:noProof/>
            <w:webHidden/>
          </w:rPr>
          <w:tab/>
        </w:r>
        <w:r w:rsidR="002417D1">
          <w:rPr>
            <w:noProof/>
            <w:webHidden/>
          </w:rPr>
          <w:fldChar w:fldCharType="begin"/>
        </w:r>
        <w:r w:rsidR="002417D1">
          <w:rPr>
            <w:noProof/>
            <w:webHidden/>
          </w:rPr>
          <w:instrText xml:space="preserve"> PAGEREF _Toc89773689 \h </w:instrText>
        </w:r>
        <w:r w:rsidR="002417D1">
          <w:rPr>
            <w:noProof/>
            <w:webHidden/>
          </w:rPr>
        </w:r>
        <w:r w:rsidR="002417D1">
          <w:rPr>
            <w:noProof/>
            <w:webHidden/>
          </w:rPr>
          <w:fldChar w:fldCharType="separate"/>
        </w:r>
        <w:r w:rsidR="007D649D">
          <w:rPr>
            <w:noProof/>
            <w:webHidden/>
          </w:rPr>
          <w:t>56</w:t>
        </w:r>
        <w:r w:rsidR="002417D1">
          <w:rPr>
            <w:noProof/>
            <w:webHidden/>
          </w:rPr>
          <w:fldChar w:fldCharType="end"/>
        </w:r>
      </w:hyperlink>
    </w:p>
    <w:p w14:paraId="2A56BFFD" w14:textId="485E238F" w:rsidR="002417D1" w:rsidRDefault="00E139F3">
      <w:pPr>
        <w:pStyle w:val="TJ3"/>
        <w:tabs>
          <w:tab w:val="right" w:leader="dot" w:pos="8494"/>
        </w:tabs>
        <w:rPr>
          <w:rFonts w:asciiTheme="minorHAnsi" w:eastAsiaTheme="minorEastAsia" w:hAnsiTheme="minorHAnsi" w:cstheme="minorBidi"/>
          <w:noProof/>
          <w:sz w:val="22"/>
          <w:szCs w:val="22"/>
          <w:lang w:eastAsia="hu-HU"/>
        </w:rPr>
      </w:pPr>
      <w:hyperlink w:anchor="_Toc89773690" w:history="1">
        <w:r w:rsidR="002417D1" w:rsidRPr="00AB6F09">
          <w:rPr>
            <w:rStyle w:val="Hiperhivatkozs"/>
            <w:noProof/>
          </w:rPr>
          <w:t>4.4.3 CI automatizált teszt futtatás</w:t>
        </w:r>
        <w:r w:rsidR="002417D1">
          <w:rPr>
            <w:noProof/>
            <w:webHidden/>
          </w:rPr>
          <w:tab/>
        </w:r>
        <w:r w:rsidR="002417D1">
          <w:rPr>
            <w:noProof/>
            <w:webHidden/>
          </w:rPr>
          <w:fldChar w:fldCharType="begin"/>
        </w:r>
        <w:r w:rsidR="002417D1">
          <w:rPr>
            <w:noProof/>
            <w:webHidden/>
          </w:rPr>
          <w:instrText xml:space="preserve"> PAGEREF _Toc89773690 \h </w:instrText>
        </w:r>
        <w:r w:rsidR="002417D1">
          <w:rPr>
            <w:noProof/>
            <w:webHidden/>
          </w:rPr>
        </w:r>
        <w:r w:rsidR="002417D1">
          <w:rPr>
            <w:noProof/>
            <w:webHidden/>
          </w:rPr>
          <w:fldChar w:fldCharType="separate"/>
        </w:r>
        <w:r w:rsidR="007D649D">
          <w:rPr>
            <w:noProof/>
            <w:webHidden/>
          </w:rPr>
          <w:t>58</w:t>
        </w:r>
        <w:r w:rsidR="002417D1">
          <w:rPr>
            <w:noProof/>
            <w:webHidden/>
          </w:rPr>
          <w:fldChar w:fldCharType="end"/>
        </w:r>
      </w:hyperlink>
    </w:p>
    <w:p w14:paraId="5D101930" w14:textId="7CF790E5" w:rsidR="002417D1" w:rsidRDefault="00E139F3">
      <w:pPr>
        <w:pStyle w:val="TJ1"/>
        <w:rPr>
          <w:rFonts w:asciiTheme="minorHAnsi" w:eastAsiaTheme="minorEastAsia" w:hAnsiTheme="minorHAnsi" w:cstheme="minorBidi"/>
          <w:b w:val="0"/>
          <w:noProof/>
          <w:sz w:val="22"/>
          <w:szCs w:val="22"/>
          <w:lang w:eastAsia="hu-HU"/>
        </w:rPr>
      </w:pPr>
      <w:hyperlink w:anchor="_Toc89773691" w:history="1">
        <w:r w:rsidR="002417D1" w:rsidRPr="00AB6F09">
          <w:rPr>
            <w:rStyle w:val="Hiperhivatkozs"/>
            <w:noProof/>
          </w:rPr>
          <w:t>5 Konklúzió és továbbfejlesztési lehetőségek</w:t>
        </w:r>
        <w:r w:rsidR="002417D1">
          <w:rPr>
            <w:noProof/>
            <w:webHidden/>
          </w:rPr>
          <w:tab/>
        </w:r>
        <w:r w:rsidR="002417D1">
          <w:rPr>
            <w:noProof/>
            <w:webHidden/>
          </w:rPr>
          <w:fldChar w:fldCharType="begin"/>
        </w:r>
        <w:r w:rsidR="002417D1">
          <w:rPr>
            <w:noProof/>
            <w:webHidden/>
          </w:rPr>
          <w:instrText xml:space="preserve"> PAGEREF _Toc89773691 \h </w:instrText>
        </w:r>
        <w:r w:rsidR="002417D1">
          <w:rPr>
            <w:noProof/>
            <w:webHidden/>
          </w:rPr>
        </w:r>
        <w:r w:rsidR="002417D1">
          <w:rPr>
            <w:noProof/>
            <w:webHidden/>
          </w:rPr>
          <w:fldChar w:fldCharType="separate"/>
        </w:r>
        <w:r w:rsidR="007D649D">
          <w:rPr>
            <w:noProof/>
            <w:webHidden/>
          </w:rPr>
          <w:t>60</w:t>
        </w:r>
        <w:r w:rsidR="002417D1">
          <w:rPr>
            <w:noProof/>
            <w:webHidden/>
          </w:rPr>
          <w:fldChar w:fldCharType="end"/>
        </w:r>
      </w:hyperlink>
    </w:p>
    <w:p w14:paraId="4DA31CD4" w14:textId="546178AE" w:rsidR="002417D1" w:rsidRDefault="00E139F3">
      <w:pPr>
        <w:pStyle w:val="TJ1"/>
        <w:rPr>
          <w:rFonts w:asciiTheme="minorHAnsi" w:eastAsiaTheme="minorEastAsia" w:hAnsiTheme="minorHAnsi" w:cstheme="minorBidi"/>
          <w:b w:val="0"/>
          <w:noProof/>
          <w:sz w:val="22"/>
          <w:szCs w:val="22"/>
          <w:lang w:eastAsia="hu-HU"/>
        </w:rPr>
      </w:pPr>
      <w:hyperlink w:anchor="_Toc89773692" w:history="1">
        <w:r w:rsidR="002417D1" w:rsidRPr="00AB6F09">
          <w:rPr>
            <w:rStyle w:val="Hiperhivatkozs"/>
            <w:noProof/>
          </w:rPr>
          <w:t>Irodalomjegyzék</w:t>
        </w:r>
        <w:r w:rsidR="002417D1">
          <w:rPr>
            <w:noProof/>
            <w:webHidden/>
          </w:rPr>
          <w:tab/>
        </w:r>
        <w:r w:rsidR="002417D1">
          <w:rPr>
            <w:noProof/>
            <w:webHidden/>
          </w:rPr>
          <w:fldChar w:fldCharType="begin"/>
        </w:r>
        <w:r w:rsidR="002417D1">
          <w:rPr>
            <w:noProof/>
            <w:webHidden/>
          </w:rPr>
          <w:instrText xml:space="preserve"> PAGEREF _Toc89773692 \h </w:instrText>
        </w:r>
        <w:r w:rsidR="002417D1">
          <w:rPr>
            <w:noProof/>
            <w:webHidden/>
          </w:rPr>
        </w:r>
        <w:r w:rsidR="002417D1">
          <w:rPr>
            <w:noProof/>
            <w:webHidden/>
          </w:rPr>
          <w:fldChar w:fldCharType="separate"/>
        </w:r>
        <w:r w:rsidR="007D649D">
          <w:rPr>
            <w:noProof/>
            <w:webHidden/>
          </w:rPr>
          <w:t>61</w:t>
        </w:r>
        <w:r w:rsidR="002417D1">
          <w:rPr>
            <w:noProof/>
            <w:webHidden/>
          </w:rPr>
          <w:fldChar w:fldCharType="end"/>
        </w:r>
      </w:hyperlink>
    </w:p>
    <w:p w14:paraId="01B0DC16" w14:textId="0595DB6B"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2AD5A2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2417D1">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E09FA72"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80FA6">
        <w:rPr>
          <w:noProof/>
        </w:rPr>
        <w:t>2021. 12. 09.</w:t>
      </w:r>
      <w:r w:rsidRPr="00B50CAA">
        <w:fldChar w:fldCharType="end"/>
      </w:r>
    </w:p>
    <w:p w14:paraId="5128D61A" w14:textId="77777777" w:rsidR="00681E99" w:rsidRDefault="005E01E0" w:rsidP="00854BDC">
      <w:pPr>
        <w:pStyle w:val="Nyilatkozatalrs"/>
      </w:pPr>
      <w:r>
        <w:tab/>
      </w:r>
      <w:r w:rsidR="00854BDC">
        <w:t>...</w:t>
      </w:r>
      <w:r>
        <w:t>…………………………………………….</w:t>
      </w:r>
    </w:p>
    <w:p w14:paraId="26AA76B1" w14:textId="5BDF5DA7" w:rsidR="005E01E0" w:rsidRDefault="005E01E0" w:rsidP="00854BDC">
      <w:pPr>
        <w:pStyle w:val="Nyilatkozatalrs"/>
      </w:pPr>
      <w:r>
        <w:tab/>
      </w:r>
      <w:fldSimple w:instr=" AUTHOR   \* MERGEFORMAT ">
        <w:r w:rsidR="002417D1">
          <w:t>Kozák Ágota Boglárka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773659"/>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773660"/>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773661"/>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192AF71B" w:rsidR="005B0920" w:rsidRDefault="005B0920" w:rsidP="005B0920">
      <w:r>
        <w:t>Az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773662"/>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773663"/>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66233030"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2417D1" w:rsidRPr="002417D1">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14F6B93A"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2417D1" w:rsidRPr="002417D1">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773664"/>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773665"/>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773666"/>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773667"/>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773668"/>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773669"/>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773670"/>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773671"/>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773672"/>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773673"/>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38F5DD9C" w:rsidR="00294A8A" w:rsidRDefault="00AC3017" w:rsidP="00CA3FAB">
      <w:pPr>
        <w:pStyle w:val="Kp"/>
      </w:pPr>
      <w:r>
        <w:rPr>
          <w:noProof/>
        </w:rPr>
        <w:drawing>
          <wp:inline distT="0" distB="0" distL="0" distR="0" wp14:anchorId="4B438BAD" wp14:editId="08BDD49D">
            <wp:extent cx="5400040" cy="18605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0550"/>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773674"/>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751E4B2B"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2417D1">
            <w:rPr>
              <w:noProof/>
              <w:lang w:val="en-GB"/>
            </w:rPr>
            <w:t xml:space="preserve"> </w:t>
          </w:r>
          <w:r w:rsidR="002417D1" w:rsidRPr="002417D1">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4E4F5D8E"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2417D1">
            <w:rPr>
              <w:noProof/>
              <w:lang w:val="en-GB"/>
            </w:rPr>
            <w:t xml:space="preserve"> </w:t>
          </w:r>
          <w:r w:rsidR="002417D1" w:rsidRPr="002417D1">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8FE4C94"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2417D1">
            <w:rPr>
              <w:noProof/>
              <w:lang w:val="en-GB"/>
            </w:rPr>
            <w:t xml:space="preserve"> </w:t>
          </w:r>
          <w:r w:rsidR="002417D1" w:rsidRPr="002417D1">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2417D1">
            <w:rPr>
              <w:noProof/>
              <w:lang w:val="en-GB"/>
            </w:rPr>
            <w:t xml:space="preserve"> </w:t>
          </w:r>
          <w:r w:rsidR="002417D1" w:rsidRPr="002417D1">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0020723E"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2417D1" w:rsidRPr="002417D1">
            <w:rPr>
              <w:noProof/>
              <w:lang w:val="en-GB"/>
            </w:rPr>
            <w:t>[7]</w:t>
          </w:r>
          <w:r w:rsidR="00511FF8">
            <w:fldChar w:fldCharType="end"/>
          </w:r>
        </w:sdtContent>
      </w:sdt>
    </w:p>
    <w:p w14:paraId="7B04EEB6" w14:textId="4003EC08"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2417D1">
            <w:rPr>
              <w:noProof/>
              <w:lang w:val="en-GB"/>
            </w:rPr>
            <w:t xml:space="preserve"> </w:t>
          </w:r>
          <w:r w:rsidR="002417D1" w:rsidRPr="002417D1">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2417D1">
            <w:rPr>
              <w:noProof/>
              <w:lang w:val="en-GB"/>
            </w:rPr>
            <w:t xml:space="preserve"> </w:t>
          </w:r>
          <w:r w:rsidR="002417D1" w:rsidRPr="002417D1">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26D8B096"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2417D1">
            <w:rPr>
              <w:noProof/>
              <w:lang w:val="en-GB"/>
            </w:rPr>
            <w:t xml:space="preserve"> </w:t>
          </w:r>
          <w:r w:rsidR="002417D1" w:rsidRPr="002417D1">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2417D1">
            <w:rPr>
              <w:noProof/>
              <w:lang w:val="en-GB"/>
            </w:rPr>
            <w:t xml:space="preserve"> </w:t>
          </w:r>
          <w:r w:rsidR="002417D1" w:rsidRPr="002417D1">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2417D1" w:rsidRPr="002417D1">
            <w:rPr>
              <w:noProof/>
              <w:lang w:val="en-GB"/>
            </w:rPr>
            <w:t>[12]</w:t>
          </w:r>
          <w:r w:rsidR="006779DF">
            <w:fldChar w:fldCharType="end"/>
          </w:r>
        </w:sdtContent>
      </w:sdt>
    </w:p>
    <w:p w14:paraId="1E3EE093" w14:textId="26670727"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2417D1">
            <w:rPr>
              <w:noProof/>
              <w:lang w:val="en-GB"/>
            </w:rPr>
            <w:t xml:space="preserve"> </w:t>
          </w:r>
          <w:r w:rsidR="002417D1" w:rsidRPr="002417D1">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FEDCD8F"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2417D1" w:rsidRPr="002417D1">
            <w:rPr>
              <w:noProof/>
              <w:lang w:val="en-GB"/>
            </w:rPr>
            <w:t>[14]</w:t>
          </w:r>
          <w:r w:rsidR="00777A3B">
            <w:fldChar w:fldCharType="end"/>
          </w:r>
        </w:sdtContent>
      </w:sdt>
    </w:p>
    <w:p w14:paraId="25B33795" w14:textId="427FC673"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2417D1" w:rsidRPr="002417D1">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29DA6782"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2417D1">
            <w:rPr>
              <w:noProof/>
              <w:lang w:val="en-GB"/>
            </w:rPr>
            <w:t xml:space="preserve"> </w:t>
          </w:r>
          <w:r w:rsidR="002417D1" w:rsidRPr="002417D1">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4FE94966" w:rsidR="00F80A08" w:rsidRDefault="007A0579" w:rsidP="00F80A08">
      <w:pPr>
        <w:pStyle w:val="Kp"/>
      </w:pPr>
      <w:r>
        <w:rPr>
          <w:noProof/>
        </w:rPr>
        <w:drawing>
          <wp:inline distT="0" distB="0" distL="0" distR="0" wp14:anchorId="43B1AEB6" wp14:editId="2138123C">
            <wp:extent cx="5400040" cy="21082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773675"/>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773676"/>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773677"/>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2331BD02"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EndPr/>
        <w:sdtContent>
          <w:r w:rsidR="00A74B55">
            <w:fldChar w:fldCharType="begin"/>
          </w:r>
          <w:r w:rsidR="00A74B55">
            <w:rPr>
              <w:lang w:val="en-GB"/>
            </w:rPr>
            <w:instrText xml:space="preserve"> CITATION Goh21 \l 2057 </w:instrText>
          </w:r>
          <w:r w:rsidR="00A74B55">
            <w:fldChar w:fldCharType="separate"/>
          </w:r>
          <w:r w:rsidR="002417D1">
            <w:rPr>
              <w:noProof/>
              <w:lang w:val="en-GB"/>
            </w:rPr>
            <w:t xml:space="preserve"> </w:t>
          </w:r>
          <w:r w:rsidR="002417D1" w:rsidRPr="002417D1">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064FF906"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EndPr/>
        <w:sdtContent>
          <w:r w:rsidR="00A74B55">
            <w:fldChar w:fldCharType="begin"/>
          </w:r>
          <w:r w:rsidR="00A74B55">
            <w:rPr>
              <w:lang w:val="en-GB"/>
            </w:rPr>
            <w:instrText xml:space="preserve"> CITATION Mic21 \l 2057 </w:instrText>
          </w:r>
          <w:r w:rsidR="00A74B55">
            <w:fldChar w:fldCharType="separate"/>
          </w:r>
          <w:r w:rsidR="002417D1">
            <w:rPr>
              <w:noProof/>
              <w:lang w:val="en-GB"/>
            </w:rPr>
            <w:t xml:space="preserve"> </w:t>
          </w:r>
          <w:r w:rsidR="002417D1" w:rsidRPr="002417D1">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1FCCF7E3"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EndPr/>
        <w:sdtContent>
          <w:r w:rsidR="00AF27F5">
            <w:fldChar w:fldCharType="begin"/>
          </w:r>
          <w:r w:rsidR="00AF27F5">
            <w:rPr>
              <w:lang w:val="en-GB"/>
            </w:rPr>
            <w:instrText xml:space="preserve"> CITATION VSC21 \l 2057 </w:instrText>
          </w:r>
          <w:r w:rsidR="00AF27F5">
            <w:fldChar w:fldCharType="separate"/>
          </w:r>
          <w:r w:rsidR="002417D1" w:rsidRPr="002417D1">
            <w:rPr>
              <w:noProof/>
              <w:lang w:val="en-GB"/>
            </w:rPr>
            <w:t>[19]</w:t>
          </w:r>
          <w:r w:rsidR="00AF27F5">
            <w:fldChar w:fldCharType="end"/>
          </w:r>
        </w:sdtContent>
      </w:sdt>
    </w:p>
    <w:p w14:paraId="3DCD8893" w14:textId="16A675FE"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EndPr/>
        <w:sdtContent>
          <w:r w:rsidR="00521235">
            <w:fldChar w:fldCharType="begin"/>
          </w:r>
          <w:r w:rsidR="00521235">
            <w:rPr>
              <w:lang w:val="en-GB"/>
            </w:rPr>
            <w:instrText xml:space="preserve"> CITATION VSC211 \l 2057 </w:instrText>
          </w:r>
          <w:r w:rsidR="00521235">
            <w:fldChar w:fldCharType="separate"/>
          </w:r>
          <w:r w:rsidR="002417D1">
            <w:rPr>
              <w:noProof/>
              <w:lang w:val="en-GB"/>
            </w:rPr>
            <w:t xml:space="preserve"> </w:t>
          </w:r>
          <w:r w:rsidR="002417D1" w:rsidRPr="002417D1">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773678"/>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234C4EC0"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EndPr/>
        <w:sdtContent>
          <w:r w:rsidR="00AC6792">
            <w:fldChar w:fldCharType="begin"/>
          </w:r>
          <w:r w:rsidR="00AC6792">
            <w:rPr>
              <w:lang w:val="en-GB"/>
            </w:rPr>
            <w:instrText xml:space="preserve"> CITATION God21 \l 2057 </w:instrText>
          </w:r>
          <w:r w:rsidR="00AC6792">
            <w:fldChar w:fldCharType="separate"/>
          </w:r>
          <w:r w:rsidR="002417D1">
            <w:rPr>
              <w:noProof/>
              <w:lang w:val="en-GB"/>
            </w:rPr>
            <w:t xml:space="preserve"> </w:t>
          </w:r>
          <w:r w:rsidR="002417D1" w:rsidRPr="002417D1">
            <w:rPr>
              <w:noProof/>
              <w:lang w:val="en-GB"/>
            </w:rPr>
            <w:t>[21]</w:t>
          </w:r>
          <w:r w:rsidR="00AC6792">
            <w:fldChar w:fldCharType="end"/>
          </w:r>
        </w:sdtContent>
      </w:sdt>
    </w:p>
    <w:p w14:paraId="0EDAD7CF" w14:textId="04AA1BAC" w:rsidR="00047894" w:rsidRDefault="00047894" w:rsidP="00047894">
      <w:pPr>
        <w:pStyle w:val="Cmsor3"/>
      </w:pPr>
      <w:bookmarkStart w:id="21" w:name="_Toc89773679"/>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1240155C"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EndPr/>
        <w:sdtContent>
          <w:r w:rsidR="002925CD">
            <w:fldChar w:fldCharType="begin"/>
          </w:r>
          <w:r w:rsidR="001F4CF1">
            <w:rPr>
              <w:lang w:val="en-GB"/>
            </w:rPr>
            <w:instrText xml:space="preserve">CITATION GoJ21 \l 2057 </w:instrText>
          </w:r>
          <w:r w:rsidR="002925CD">
            <w:fldChar w:fldCharType="separate"/>
          </w:r>
          <w:r w:rsidR="002417D1" w:rsidRPr="002417D1">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73540EDC"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EndPr/>
        <w:sdtContent>
          <w:r w:rsidR="008810B1">
            <w:fldChar w:fldCharType="begin"/>
          </w:r>
          <w:r w:rsidR="008810B1">
            <w:rPr>
              <w:lang w:val="en-GB"/>
            </w:rPr>
            <w:instrText xml:space="preserve"> CITATION Ana21 \l 2057 </w:instrText>
          </w:r>
          <w:r w:rsidR="008810B1">
            <w:fldChar w:fldCharType="separate"/>
          </w:r>
          <w:r w:rsidR="002417D1" w:rsidRPr="002417D1">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773680"/>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773681"/>
      <w:r>
        <w:t>Parser mikroszolgáltatás</w:t>
      </w:r>
      <w:bookmarkEnd w:id="23"/>
    </w:p>
    <w:p w14:paraId="372CA5B9" w14:textId="2670B7D5"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Parser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28030CFE"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EndPr/>
        <w:sdtContent>
          <w:r w:rsidR="00436533">
            <w:fldChar w:fldCharType="begin"/>
          </w:r>
          <w:r w:rsidR="009648BA">
            <w:rPr>
              <w:lang w:val="en-GB"/>
            </w:rPr>
            <w:instrText xml:space="preserve">CITATION gol21 \l 2057 </w:instrText>
          </w:r>
          <w:r w:rsidR="00436533">
            <w:fldChar w:fldCharType="separate"/>
          </w:r>
          <w:r w:rsidR="002417D1" w:rsidRPr="002417D1">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6CBE7C6A"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EndPr/>
        <w:sdtContent>
          <w:r w:rsidR="00210292">
            <w:fldChar w:fldCharType="begin"/>
          </w:r>
          <w:r w:rsidR="00210292">
            <w:rPr>
              <w:lang w:val="en-GB"/>
            </w:rPr>
            <w:instrText xml:space="preserve"> CITATION Avi19 \l 2057 </w:instrText>
          </w:r>
          <w:r w:rsidR="00210292">
            <w:fldChar w:fldCharType="separate"/>
          </w:r>
          <w:r w:rsidR="002417D1" w:rsidRPr="002417D1">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package-ek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internal. </w:t>
      </w:r>
    </w:p>
    <w:p w14:paraId="7645BDE1" w14:textId="5751D313"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az a </w:t>
      </w:r>
      <w:r w:rsidR="005A32B0" w:rsidRPr="005A32B0">
        <w:rPr>
          <w:i/>
          <w:iCs/>
        </w:rPr>
        <w:t>parser</w:t>
      </w:r>
      <w:r w:rsidR="005A32B0">
        <w:t xml:space="preserve"> szolgáltatás esetében csak a </w:t>
      </w:r>
      <w:r w:rsidR="005A32B0" w:rsidRPr="005A32B0">
        <w:rPr>
          <w:i/>
          <w:iCs/>
        </w:rPr>
        <w:t>models</w:t>
      </w:r>
      <w:r w:rsidR="005A32B0">
        <w:t xml:space="preserve"> package került, amely az adatmodellek definícióit tartalmazza, mivel ezekre épít a </w:t>
      </w:r>
      <w:r w:rsidR="005A32B0" w:rsidRPr="005A32B0">
        <w:rPr>
          <w:i/>
          <w:iCs/>
        </w:rPr>
        <w:t>postprocessor</w:t>
      </w:r>
      <w:r w:rsidR="005A32B0">
        <w:t xml:space="preserve"> szolgáltatás. </w:t>
      </w:r>
      <w:r w:rsidR="00E14CFA">
        <w:br/>
      </w:r>
      <w:r w:rsidR="005A32B0">
        <w:t xml:space="preserve">A szolgáltatásban minden más kód </w:t>
      </w:r>
      <w:r w:rsidR="005A32B0" w:rsidRPr="005A32B0">
        <w:rPr>
          <w:i/>
          <w:iCs/>
        </w:rPr>
        <w:t>internal</w:t>
      </w:r>
      <w:r w:rsidR="005A32B0">
        <w:t>.</w:t>
      </w:r>
    </w:p>
    <w:p w14:paraId="5487A5AD" w14:textId="37D37546" w:rsidR="00E51314" w:rsidRDefault="00E51314" w:rsidP="00E51314">
      <w:pPr>
        <w:pStyle w:val="Listaszerbekezds"/>
        <w:numPr>
          <w:ilvl w:val="0"/>
          <w:numId w:val="28"/>
        </w:numPr>
      </w:pPr>
      <w:r w:rsidRPr="00436EA5">
        <w:rPr>
          <w:b/>
          <w:bCs/>
          <w:i/>
          <w:iCs/>
        </w:rPr>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7D649D">
        <w:t>4.4</w:t>
      </w:r>
      <w:r w:rsidR="00925DE3">
        <w:fldChar w:fldCharType="end"/>
      </w:r>
      <w:r>
        <w:t xml:space="preserve"> fejezetben fogok írni. </w:t>
      </w:r>
    </w:p>
    <w:p w14:paraId="49E14611" w14:textId="22E0CADA" w:rsidR="006E7FDA" w:rsidRDefault="006E7FDA" w:rsidP="006E7FDA">
      <w:pPr>
        <w:pStyle w:val="Cmsor4"/>
      </w:pPr>
      <w:r>
        <w:lastRenderedPageBreak/>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E8E4B7C"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EndPr/>
        <w:sdtContent>
          <w:r w:rsidR="00460386">
            <w:fldChar w:fldCharType="begin"/>
          </w:r>
          <w:r w:rsidR="00460386">
            <w:rPr>
              <w:lang w:val="en-GB"/>
            </w:rPr>
            <w:instrText xml:space="preserve"> CITATION Int21 \l 2057 </w:instrText>
          </w:r>
          <w:r w:rsidR="00460386">
            <w:fldChar w:fldCharType="separate"/>
          </w:r>
          <w:r w:rsidR="002417D1">
            <w:rPr>
              <w:noProof/>
              <w:lang w:val="en-GB"/>
            </w:rPr>
            <w:t xml:space="preserve"> </w:t>
          </w:r>
          <w:r w:rsidR="002417D1" w:rsidRPr="002417D1">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EndPr/>
        <w:sdtContent>
          <w:r w:rsidR="005A1DA3">
            <w:fldChar w:fldCharType="begin"/>
          </w:r>
          <w:r w:rsidR="005A1DA3">
            <w:rPr>
              <w:lang w:val="en-GB"/>
            </w:rPr>
            <w:instrText xml:space="preserve"> CITATION Mic211 \l 2057 </w:instrText>
          </w:r>
          <w:r w:rsidR="005A1DA3">
            <w:fldChar w:fldCharType="separate"/>
          </w:r>
          <w:r w:rsidR="002417D1" w:rsidRPr="002417D1">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package-ben valósítottam meg, amely két go fájlt tartalmaz. A </w:t>
      </w:r>
      <w:r w:rsidRPr="008452AB">
        <w:rPr>
          <w:i/>
          <w:iCs/>
        </w:rPr>
        <w:t>file_downloader.go</w:t>
      </w:r>
      <w:r>
        <w:t xml:space="preserve"> fájlban egy interfészt definiáltam, amely azokat a függvénydefiníciókat tartalmazza, amelyekre a parser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parser működéséhez szükséges funkciókat egy interfész mögé rejtettem, amely két fontos előnnyel is jár: egyrészt a parser nem függ közvetlenül az </w:t>
      </w:r>
      <w:r w:rsidRPr="00B22E2C">
        <w:rPr>
          <w:i/>
          <w:iCs/>
        </w:rPr>
        <w:t>azure blob storage</w:t>
      </w:r>
      <w:r>
        <w:t xml:space="preserve"> klienskönyvtártól, így az bármikor lecserélhető egy másik szolgáltatásra, másrészt pedig teszteléskor így egyszerűen mockolható a letöltéshez használt szolgáltatás. </w:t>
      </w:r>
    </w:p>
    <w:p w14:paraId="3DF2341B" w14:textId="30497AE4" w:rsidR="00B22E2C" w:rsidRDefault="00B22E2C" w:rsidP="00AA4FF0">
      <w:r>
        <w:lastRenderedPageBreak/>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EndPr/>
        <w:sdtContent>
          <w:r w:rsidR="005E7AB6">
            <w:fldChar w:fldCharType="begin"/>
          </w:r>
          <w:r w:rsidR="005E7AB6">
            <w:rPr>
              <w:lang w:val="en-GB"/>
            </w:rPr>
            <w:instrText xml:space="preserve"> CITATION Nav20 \l 2057 </w:instrText>
          </w:r>
          <w:r w:rsidR="005E7AB6">
            <w:fldChar w:fldCharType="separate"/>
          </w:r>
          <w:r w:rsidR="002417D1">
            <w:rPr>
              <w:noProof/>
              <w:lang w:val="en-GB"/>
            </w:rPr>
            <w:t xml:space="preserve"> </w:t>
          </w:r>
          <w:r w:rsidR="002417D1" w:rsidRPr="002417D1">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blob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lastRenderedPageBreak/>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112767FF"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logika a </w:t>
      </w:r>
      <w:r w:rsidRPr="00087C8C">
        <w:rPr>
          <w:b/>
          <w:bCs/>
          <w:i/>
          <w:iCs/>
        </w:rPr>
        <w:t>contentparser</w:t>
      </w:r>
      <w:r>
        <w:t xml:space="preserve"> package-ben található meg. </w:t>
      </w:r>
    </w:p>
    <w:p w14:paraId="2FCD5B7C" w14:textId="2AEC763D"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Docker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496D5D">
        <w:t>4.2.1.5.</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package-ben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szolgáltatás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package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0583AEFB" w:rsidR="00BE181B" w:rsidRDefault="00426A7B" w:rsidP="00AA4FF0">
      <w:r>
        <w:t xml:space="preserve">Ebben az alfejezetben bemutatom, hogyan épülnek fel az adatmodellek, amelyek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41A40CB0"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55E260FE" w:rsidR="00B9599F" w:rsidRDefault="00E211C8" w:rsidP="00B9599F">
      <w:pPr>
        <w:pStyle w:val="Listaszerbekezds"/>
        <w:ind w:left="1440" w:firstLine="0"/>
      </w:pPr>
      <w:r>
        <w:t xml:space="preserve">Ez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23E0841A"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B2D59B2"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amely egy SMC-hez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r>
        <w:t>A felolvasott sorok közzététele</w:t>
      </w:r>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72C05AD6"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00D50DCC">
        <w:rPr>
          <w:i/>
          <w:iCs/>
        </w:rPr>
        <w:t>publish</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r w:rsidR="008646CC">
        <w:t xml:space="preserve">A </w:t>
      </w:r>
      <w:r w:rsidR="008646CC" w:rsidRPr="002F1972">
        <w:rPr>
          <w:i/>
          <w:iCs/>
        </w:rPr>
        <w:t>publish</w:t>
      </w:r>
      <w:r w:rsidR="008646CC">
        <w:t xml:space="preserve"> függvény megvalósítása az alábbi kódrészleten látható.</w:t>
      </w:r>
    </w:p>
    <w:p w14:paraId="5509442B" w14:textId="6305F1B1" w:rsidR="00AC4F8C" w:rsidRDefault="00AC4F8C" w:rsidP="00AC4F8C">
      <w:pPr>
        <w:pStyle w:val="Kd"/>
        <w:rPr>
          <w:noProof/>
        </w:rPr>
      </w:pPr>
      <w:r>
        <w:rPr>
          <w:noProof/>
        </w:rPr>
        <w:t xml:space="preserve">func (producer *AmqpProducer) </w:t>
      </w:r>
      <w:r w:rsidR="00D50DCC">
        <w:rPr>
          <w:noProof/>
        </w:rPr>
        <w:t>publish</w:t>
      </w:r>
      <w:r>
        <w:rPr>
          <w:noProof/>
        </w:rPr>
        <w:t>(data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exchange-t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4" w:name="_Toc89773682"/>
      <w:r>
        <w:lastRenderedPageBreak/>
        <w:t>Postprocessor mikroszolgáltatás</w:t>
      </w:r>
      <w:bookmarkEnd w:id="24"/>
    </w:p>
    <w:p w14:paraId="7C60E3C8" w14:textId="29434C1C"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Az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package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w:t>
      </w:r>
      <w:r w:rsidRPr="009C05F3">
        <w:rPr>
          <w:i/>
          <w:iCs/>
        </w:rPr>
        <w:t>package</w:t>
      </w:r>
      <w:r>
        <w:t xml:space="preserv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consumer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w:t>
      </w:r>
      <w:r w:rsidR="00376FCD" w:rsidRPr="00FD63E9">
        <w:rPr>
          <w:i/>
          <w:iCs/>
        </w:rPr>
        <w:t>parser</w:t>
      </w:r>
      <w:r w:rsidR="00376FCD">
        <w:t xml:space="preserve">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w:t>
      </w:r>
      <w:r w:rsidRPr="007E6D8F">
        <w:rPr>
          <w:i/>
          <w:iCs/>
        </w:rPr>
        <w:t>package</w:t>
      </w:r>
      <w:r>
        <w:t xml:space="preserv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w:t>
      </w:r>
      <w:r w:rsidR="00AC521E" w:rsidRPr="007E6D8F">
        <w:rPr>
          <w:i/>
          <w:iCs/>
        </w:rPr>
        <w:t>EntryProcessor</w:t>
      </w:r>
      <w:r w:rsidR="00AC521E">
        <w:t xml:space="preserve">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6ECFB4EA"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map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SMC fizikai, logikai és rövid címét, még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3EB5FAB1"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-k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sorokból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pod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típusú sorok feldolgozásához használom, amelyekben csak a pod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SMC-k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31831A59"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SMC azonosítókhoz hozzárendelni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pod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az adatokhoz tartozó SMC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A ConsumptionProcessor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5" w:name="_Toc89773683"/>
      <w:r>
        <w:lastRenderedPageBreak/>
        <w:t>ElasticUploader mikroszolgáltatás</w:t>
      </w:r>
      <w:bookmarkEnd w:id="25"/>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package került. </w:t>
      </w:r>
    </w:p>
    <w:p w14:paraId="76D99DA2" w14:textId="471E63FE" w:rsidR="00265E89" w:rsidRDefault="00FA70FF" w:rsidP="00B37873">
      <w:r>
        <w:t xml:space="preserve">Az internal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package-eket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package-be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package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1B3ED7D2"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54EA5899" w14:textId="4D5FC1A9" w:rsidR="00A148AB" w:rsidRDefault="00A148AB" w:rsidP="007A32B4">
      <w:r>
        <w:t xml:space="preserve">Az </w:t>
      </w:r>
      <w:r w:rsidRPr="000400CF">
        <w:rPr>
          <w:i/>
          <w:iCs/>
        </w:rPr>
        <w:t>UploadBuffer</w:t>
      </w:r>
      <w:r>
        <w:t xml:space="preserve"> megvalósítása az </w:t>
      </w:r>
      <w:r w:rsidRPr="00327A91">
        <w:rPr>
          <w:i/>
          <w:iCs/>
        </w:rPr>
        <w:t>upload_buffer.go</w:t>
      </w:r>
      <w:r>
        <w:t xml:space="preserve"> fájlban található. </w:t>
      </w:r>
    </w:p>
    <w:p w14:paraId="6D9552D9" w14:textId="14984299" w:rsidR="00DE55BC" w:rsidRDefault="00DE55BC">
      <w:pPr>
        <w:spacing w:after="0" w:line="240" w:lineRule="auto"/>
        <w:ind w:firstLine="0"/>
        <w:jc w:val="left"/>
      </w:pPr>
      <w:r>
        <w:br w:type="page"/>
      </w:r>
    </w:p>
    <w:p w14:paraId="5EAACD29" w14:textId="56EA06C3" w:rsidR="00C573CC" w:rsidRDefault="00C573CC" w:rsidP="00C573CC">
      <w:pPr>
        <w:pStyle w:val="Cmsor4"/>
      </w:pPr>
      <w:r>
        <w:lastRenderedPageBreak/>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23188A10"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EndPr/>
        <w:sdtContent>
          <w:r w:rsidR="00B56C91">
            <w:fldChar w:fldCharType="begin"/>
          </w:r>
          <w:r w:rsidR="00B56C91">
            <w:rPr>
              <w:lang w:val="en-GB"/>
            </w:rPr>
            <w:instrText xml:space="preserve"> CITATION Rob21 \l 2057 </w:instrText>
          </w:r>
          <w:r w:rsidR="00B56C91">
            <w:fldChar w:fldCharType="separate"/>
          </w:r>
          <w:r w:rsidR="002417D1">
            <w:rPr>
              <w:noProof/>
              <w:lang w:val="en-GB"/>
            </w:rPr>
            <w:t xml:space="preserve"> </w:t>
          </w:r>
          <w:r w:rsidR="002417D1" w:rsidRPr="002417D1">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EndPr/>
        <w:sdtContent>
          <w:r w:rsidR="00181828">
            <w:fldChar w:fldCharType="begin"/>
          </w:r>
          <w:r w:rsidR="00181828">
            <w:rPr>
              <w:lang w:val="en-GB"/>
            </w:rPr>
            <w:instrText xml:space="preserve"> CITATION ACr21 \l 2057 </w:instrText>
          </w:r>
          <w:r w:rsidR="00181828">
            <w:fldChar w:fldCharType="separate"/>
          </w:r>
          <w:r w:rsidR="002417D1" w:rsidRPr="002417D1">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26CC9464" w14:textId="77777777" w:rsidR="005720ED" w:rsidRDefault="005720ED" w:rsidP="007A32B4"/>
    <w:p w14:paraId="6DB27F00" w14:textId="39143C02" w:rsidR="005720ED" w:rsidRDefault="005720ED">
      <w:pPr>
        <w:spacing w:after="0" w:line="240" w:lineRule="auto"/>
        <w:ind w:firstLine="0"/>
        <w:jc w:val="left"/>
      </w:pPr>
      <w:r>
        <w:br w:type="page"/>
      </w:r>
    </w:p>
    <w:p w14:paraId="5CF9F6B7" w14:textId="77777777" w:rsidR="00EF0C29" w:rsidRDefault="00EF0C29" w:rsidP="00EF0C29">
      <w:pPr>
        <w:pStyle w:val="Cmsor2"/>
      </w:pPr>
      <w:bookmarkStart w:id="26" w:name="_Toc89773684"/>
      <w:r>
        <w:lastRenderedPageBreak/>
        <w:t>Adattárolás és vizualizáció</w:t>
      </w:r>
      <w:bookmarkEnd w:id="26"/>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7" w:name="_Toc89773685"/>
      <w:r>
        <w:t>Adattárolás</w:t>
      </w:r>
      <w:bookmarkEnd w:id="27"/>
    </w:p>
    <w:p w14:paraId="765432D7" w14:textId="77777777" w:rsidR="001A45A1" w:rsidRDefault="008013A2" w:rsidP="00EF0C29">
      <w:r>
        <w:t xml:space="preserve">A naplófájlokból kinyert adatokat két féle indexbe mentem el, az egyikbe az SMC-kkel kapcsolatos események, a másikba pedig a fogyasztási adatok kerülnek. </w:t>
      </w:r>
    </w:p>
    <w:p w14:paraId="1322E491" w14:textId="20E4E00C" w:rsidR="001A45A1" w:rsidRDefault="001A45A1" w:rsidP="001A45A1">
      <w:pPr>
        <w:rPr>
          <w:rFonts w:ascii="Arial" w:hAnsi="Arial" w:cs="Arial"/>
          <w:color w:val="202124"/>
          <w:sz w:val="21"/>
          <w:szCs w:val="21"/>
          <w:shd w:val="clear" w:color="auto" w:fill="FFFFFF"/>
        </w:rPr>
      </w:pPr>
      <w:r>
        <w:t xml:space="preserve">Az eseményeket tároló indexek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3E2C0B">
        <w:rPr>
          <w:i/>
          <w:iCs/>
          <w:noProof/>
        </w:rPr>
        <w:t>„</w:t>
      </w:r>
      <w:r w:rsidRPr="003E2C0B">
        <w:rPr>
          <w:rFonts w:ascii="Arial" w:hAnsi="Arial" w:cs="Arial"/>
          <w:i/>
          <w:iCs/>
          <w:noProof/>
          <w:color w:val="202124"/>
          <w:sz w:val="21"/>
          <w:szCs w:val="21"/>
          <w:shd w:val="clear" w:color="auto" w:fill="FFFFFF"/>
        </w:rPr>
        <w:t>yyyyMMdd</w:t>
      </w:r>
      <w:r w:rsidR="00EA3D4B">
        <w:rPr>
          <w:rFonts w:ascii="Arial" w:hAnsi="Arial" w:cs="Arial"/>
          <w:i/>
          <w:iCs/>
          <w:noProof/>
          <w:color w:val="202124"/>
          <w:sz w:val="21"/>
          <w:szCs w:val="21"/>
          <w:shd w:val="clear" w:color="auto" w:fill="FFFFFF"/>
        </w:rPr>
        <w:t>_</w:t>
      </w:r>
      <w:r w:rsidRPr="003E2C0B">
        <w:rPr>
          <w:rFonts w:ascii="Arial" w:hAnsi="Arial" w:cs="Arial"/>
          <w:i/>
          <w:iCs/>
          <w:noProof/>
          <w:color w:val="202124"/>
          <w:sz w:val="21"/>
          <w:szCs w:val="21"/>
          <w:shd w:val="clear" w:color="auto" w:fill="FFFFFF"/>
        </w:rPr>
        <w:t>HHmmss”</w:t>
      </w:r>
      <w:r>
        <w:rPr>
          <w:rFonts w:ascii="Arial" w:hAnsi="Arial" w:cs="Arial"/>
          <w:color w:val="202124"/>
          <w:sz w:val="21"/>
          <w:szCs w:val="21"/>
          <w:shd w:val="clear" w:color="auto" w:fill="FFFFFF"/>
        </w:rPr>
        <w:t xml:space="preserve"> formátumban</w:t>
      </w:r>
      <w:r w:rsidR="00EE7EB8">
        <w:rPr>
          <w:rFonts w:ascii="Arial" w:hAnsi="Arial" w:cs="Arial"/>
          <w:color w:val="202124"/>
          <w:sz w:val="21"/>
          <w:szCs w:val="21"/>
          <w:shd w:val="clear" w:color="auto" w:fill="FFFFFF"/>
        </w:rPr>
        <w:t>. P</w:t>
      </w:r>
      <w:r>
        <w:rPr>
          <w:rFonts w:ascii="Arial" w:hAnsi="Arial" w:cs="Arial"/>
          <w:color w:val="202124"/>
          <w:sz w:val="21"/>
          <w:szCs w:val="21"/>
          <w:shd w:val="clear" w:color="auto" w:fill="FFFFFF"/>
        </w:rPr>
        <w:t>éldául a</w:t>
      </w:r>
      <w:r w:rsidR="005F5CBF">
        <w:rPr>
          <w:rFonts w:ascii="Arial" w:hAnsi="Arial" w:cs="Arial"/>
          <w:color w:val="202124"/>
          <w:sz w:val="21"/>
          <w:szCs w:val="21"/>
          <w:shd w:val="clear" w:color="auto" w:fill="FFFFFF"/>
        </w:rPr>
        <w:t>z</w:t>
      </w:r>
      <w:r>
        <w:rPr>
          <w:rFonts w:ascii="Arial" w:hAnsi="Arial" w:cs="Arial"/>
          <w:color w:val="202124"/>
          <w:sz w:val="21"/>
          <w:szCs w:val="21"/>
          <w:shd w:val="clear" w:color="auto" w:fill="FFFFFF"/>
        </w:rPr>
        <w:t xml:space="preserve"> </w:t>
      </w:r>
      <w:r w:rsidRPr="005F5CBF">
        <w:rPr>
          <w:rFonts w:ascii="Arial" w:hAnsi="Arial" w:cs="Arial"/>
          <w:i/>
          <w:iCs/>
          <w:color w:val="202124"/>
          <w:sz w:val="21"/>
          <w:szCs w:val="21"/>
          <w:shd w:val="clear" w:color="auto" w:fill="FFFFFF"/>
        </w:rPr>
        <w:t>„</w:t>
      </w:r>
      <w:r w:rsidR="005F5CBF" w:rsidRPr="005F5CBF">
        <w:rPr>
          <w:rFonts w:ascii="Arial" w:hAnsi="Arial" w:cs="Arial"/>
          <w:i/>
          <w:iCs/>
          <w:color w:val="202124"/>
          <w:sz w:val="21"/>
          <w:szCs w:val="21"/>
          <w:shd w:val="clear" w:color="auto" w:fill="FFFFFF"/>
        </w:rPr>
        <w:t>event_20211126_203756</w:t>
      </w:r>
      <w:r w:rsidRPr="005F5CBF">
        <w:rPr>
          <w:rFonts w:ascii="Arial" w:hAnsi="Arial" w:cs="Arial"/>
          <w:i/>
          <w:iCs/>
          <w:color w:val="202124"/>
          <w:sz w:val="21"/>
          <w:szCs w:val="21"/>
          <w:shd w:val="clear" w:color="auto" w:fill="FFFFFF"/>
        </w:rPr>
        <w:t>”</w:t>
      </w:r>
      <w:r>
        <w:rPr>
          <w:rFonts w:ascii="Arial" w:hAnsi="Arial" w:cs="Arial"/>
          <w:color w:val="202124"/>
          <w:sz w:val="21"/>
          <w:szCs w:val="21"/>
          <w:shd w:val="clear" w:color="auto" w:fill="FFFFFF"/>
        </w:rPr>
        <w:t xml:space="preserve"> indexnév a</w:t>
      </w:r>
      <w:r w:rsidR="005F5CBF">
        <w:rPr>
          <w:rFonts w:ascii="Arial" w:hAnsi="Arial" w:cs="Arial"/>
          <w:color w:val="202124"/>
          <w:sz w:val="21"/>
          <w:szCs w:val="21"/>
          <w:shd w:val="clear" w:color="auto" w:fill="FFFFFF"/>
        </w:rPr>
        <w:t xml:space="preserve"> 2021.11.26.</w:t>
      </w:r>
      <w:r w:rsidR="000B19CB">
        <w:rPr>
          <w:rFonts w:ascii="Arial" w:hAnsi="Arial" w:cs="Arial"/>
          <w:color w:val="202124"/>
          <w:sz w:val="21"/>
          <w:szCs w:val="21"/>
          <w:shd w:val="clear" w:color="auto" w:fill="FFFFFF"/>
        </w:rPr>
        <w:t xml:space="preserve"> napon</w:t>
      </w:r>
      <w:r w:rsidR="005F5CBF">
        <w:rPr>
          <w:rFonts w:ascii="Arial" w:hAnsi="Arial" w:cs="Arial"/>
          <w:color w:val="202124"/>
          <w:sz w:val="21"/>
          <w:szCs w:val="21"/>
          <w:shd w:val="clear" w:color="auto" w:fill="FFFFFF"/>
        </w:rPr>
        <w:t xml:space="preserve"> 20 óra 37 perc 56 másodperc</w:t>
      </w:r>
      <w:r>
        <w:rPr>
          <w:rFonts w:ascii="Arial" w:hAnsi="Arial" w:cs="Arial"/>
          <w:color w:val="202124"/>
          <w:sz w:val="21"/>
          <w:szCs w:val="21"/>
          <w:shd w:val="clear" w:color="auto" w:fill="FFFFFF"/>
        </w:rPr>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8" w:name="_Toc89773686"/>
      <w:r>
        <w:lastRenderedPageBreak/>
        <w:t>Vizualizáció</w:t>
      </w:r>
      <w:bookmarkEnd w:id="28"/>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453259BA" w:rsidR="00F31EB0" w:rsidRDefault="00E13D7B" w:rsidP="00EF0C29">
      <w:r>
        <w:t>Az alsó két diagram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7E73CF9B"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a 4.3.2.6.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29" w:name="_Ref89767791"/>
      <w:bookmarkStart w:id="30" w:name="_Toc89773687"/>
      <w:r>
        <w:lastRenderedPageBreak/>
        <w:t>Tesztelés</w:t>
      </w:r>
      <w:bookmarkEnd w:id="29"/>
      <w:bookmarkEnd w:id="30"/>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5EAA551D"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EndPr/>
        <w:sdtContent>
          <w:r w:rsidR="00BE64C9">
            <w:fldChar w:fldCharType="begin"/>
          </w:r>
          <w:r w:rsidR="00BE64C9">
            <w:rPr>
              <w:lang w:val="en-GB"/>
            </w:rPr>
            <w:instrText xml:space="preserve"> CITATION Tob20 \l 2057 </w:instrText>
          </w:r>
          <w:r w:rsidR="00BE64C9">
            <w:fldChar w:fldCharType="separate"/>
          </w:r>
          <w:r w:rsidR="002417D1">
            <w:rPr>
              <w:noProof/>
              <w:lang w:val="en-GB"/>
            </w:rPr>
            <w:t xml:space="preserve"> </w:t>
          </w:r>
          <w:r w:rsidR="002417D1" w:rsidRPr="002417D1">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1" w:name="_Toc89773688"/>
      <w:r>
        <w:t>Unit tesztek</w:t>
      </w:r>
      <w:bookmarkEnd w:id="31"/>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7777777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package-ben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557848CF"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package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A10E29">
        <w:t xml:space="preserve"> </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0F8209D8" w:rsidR="000E40EC" w:rsidRDefault="000E40EC" w:rsidP="0089302F">
      <w:r>
        <w:t xml:space="preserve">Az </w:t>
      </w:r>
      <w:r w:rsidRPr="00080FA6">
        <w:rPr>
          <w:i/>
          <w:iCs/>
        </w:rPr>
        <w:t>EntryProcessor</w:t>
      </w:r>
      <w:r>
        <w:t xml:space="preserve">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EndPr/>
        <w:sdtContent>
          <w:r w:rsidR="005E40BA">
            <w:fldChar w:fldCharType="begin"/>
          </w:r>
          <w:r w:rsidR="005E40BA">
            <w:rPr>
              <w:lang w:val="en-GB"/>
            </w:rPr>
            <w:instrText xml:space="preserve"> CITATION Aza21 \l 2057 </w:instrText>
          </w:r>
          <w:r w:rsidR="005E40BA">
            <w:fldChar w:fldCharType="separate"/>
          </w:r>
          <w:r w:rsidR="002417D1">
            <w:rPr>
              <w:noProof/>
              <w:lang w:val="en-GB"/>
            </w:rPr>
            <w:t xml:space="preserve"> </w:t>
          </w:r>
          <w:r w:rsidR="002417D1" w:rsidRPr="002417D1">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39A20262"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 még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package-ben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uploader_test.go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2" w:name="_Toc89773689"/>
      <w:r>
        <w:lastRenderedPageBreak/>
        <w:t>Integrációs tesztek</w:t>
      </w:r>
      <w:bookmarkEnd w:id="32"/>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6571D7E8"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 fájlt használ bemenetként. </w:t>
      </w:r>
    </w:p>
    <w:p w14:paraId="5B74DB23" w14:textId="16232567" w:rsidR="001D2D26" w:rsidRDefault="001D2D26" w:rsidP="0089302F">
      <w:r>
        <w:t xml:space="preserve">Mindkét integrációs teszt a parser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3ABE06C3" w:rsidR="00524592" w:rsidRDefault="00524592" w:rsidP="00E33310">
      <w:r>
        <w:t xml:space="preserve">A bementi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3" w:name="_Toc89773690"/>
      <w:r>
        <w:t>CI automatizált teszt futtatás</w:t>
      </w:r>
      <w:bookmarkEnd w:id="33"/>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12DA32EF"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build folyamatot már alapból tartalmazza. </w:t>
      </w:r>
    </w:p>
    <w:p w14:paraId="57E0C4A1" w14:textId="27B25B82"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EndPr/>
        <w:sdtContent>
          <w:r w:rsidR="00EC723D">
            <w:fldChar w:fldCharType="begin"/>
          </w:r>
          <w:r w:rsidR="00EC723D">
            <w:rPr>
              <w:lang w:val="en-GB"/>
            </w:rPr>
            <w:instrText xml:space="preserve"> CITATION Abo21 \l 2057 </w:instrText>
          </w:r>
          <w:r w:rsidR="00EC723D">
            <w:fldChar w:fldCharType="separate"/>
          </w:r>
          <w:r w:rsidR="002417D1" w:rsidRPr="002417D1">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4" w:name="_Toc89773691"/>
      <w:r>
        <w:lastRenderedPageBreak/>
        <w:t>Konklúzió és továbbfejlesztési lehetőségek</w:t>
      </w:r>
      <w:bookmarkEnd w:id="34"/>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service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5" w:name="_Toc89773692"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5"/>
        </w:p>
        <w:sdt>
          <w:sdtPr>
            <w:id w:val="111145805"/>
            <w:bibliography/>
          </w:sdtPr>
          <w:sdtEndPr/>
          <w:sdtContent>
            <w:p w14:paraId="260345E9" w14:textId="77777777" w:rsidR="002417D1"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2417D1" w14:paraId="6126BB2C" w14:textId="77777777">
                <w:trPr>
                  <w:divId w:val="452863703"/>
                  <w:tblCellSpacing w:w="15" w:type="dxa"/>
                </w:trPr>
                <w:tc>
                  <w:tcPr>
                    <w:tcW w:w="50" w:type="pct"/>
                    <w:hideMark/>
                  </w:tcPr>
                  <w:p w14:paraId="18AE583A" w14:textId="680F1771" w:rsidR="002417D1" w:rsidRDefault="002417D1" w:rsidP="00753675">
                    <w:pPr>
                      <w:pStyle w:val="Irodalomjegyzk"/>
                      <w:rPr>
                        <w:noProof/>
                      </w:rPr>
                    </w:pPr>
                    <w:r>
                      <w:rPr>
                        <w:noProof/>
                      </w:rPr>
                      <w:t xml:space="preserve">[1] </w:t>
                    </w:r>
                  </w:p>
                </w:tc>
                <w:tc>
                  <w:tcPr>
                    <w:tcW w:w="0" w:type="auto"/>
                    <w:hideMark/>
                  </w:tcPr>
                  <w:p w14:paraId="737B6D8D" w14:textId="77777777" w:rsidR="002417D1" w:rsidRDefault="002417D1" w:rsidP="00753675">
                    <w:pPr>
                      <w:pStyle w:val="Irodalomjegyzk"/>
                      <w:rPr>
                        <w:noProof/>
                      </w:rPr>
                    </w:pPr>
                    <w:r>
                      <w:rPr>
                        <w:noProof/>
                      </w:rPr>
                      <w:t>Sagemcom, „Need specification for DC-SMC communications analysis tool - V1 - 27012020,” Sagemcom, 2020.</w:t>
                    </w:r>
                  </w:p>
                </w:tc>
              </w:tr>
              <w:tr w:rsidR="002417D1" w14:paraId="50AC93A6" w14:textId="77777777">
                <w:trPr>
                  <w:divId w:val="452863703"/>
                  <w:tblCellSpacing w:w="15" w:type="dxa"/>
                </w:trPr>
                <w:tc>
                  <w:tcPr>
                    <w:tcW w:w="50" w:type="pct"/>
                    <w:hideMark/>
                  </w:tcPr>
                  <w:p w14:paraId="25E7780E" w14:textId="77777777" w:rsidR="002417D1" w:rsidRDefault="002417D1" w:rsidP="00753675">
                    <w:pPr>
                      <w:pStyle w:val="Irodalomjegyzk"/>
                      <w:rPr>
                        <w:noProof/>
                      </w:rPr>
                    </w:pPr>
                    <w:r>
                      <w:rPr>
                        <w:noProof/>
                      </w:rPr>
                      <w:t xml:space="preserve">[2] </w:t>
                    </w:r>
                  </w:p>
                </w:tc>
                <w:tc>
                  <w:tcPr>
                    <w:tcW w:w="0" w:type="auto"/>
                    <w:hideMark/>
                  </w:tcPr>
                  <w:p w14:paraId="3BF5683C" w14:textId="77777777" w:rsidR="002417D1" w:rsidRDefault="002417D1" w:rsidP="00753675">
                    <w:pPr>
                      <w:pStyle w:val="Irodalomjegyzk"/>
                      <w:rPr>
                        <w:noProof/>
                      </w:rPr>
                    </w:pPr>
                    <w:r>
                      <w:rPr>
                        <w:noProof/>
                      </w:rPr>
                      <w:t>G.-P. Allinace, „G3-PLC User Guidelines, Introduction of G3-PLC for non-experts (version 1.1, 05/2020),” G3-PLC Allinace, 2020.</w:t>
                    </w:r>
                  </w:p>
                </w:tc>
              </w:tr>
              <w:tr w:rsidR="002417D1" w14:paraId="6DEA9157" w14:textId="77777777">
                <w:trPr>
                  <w:divId w:val="452863703"/>
                  <w:tblCellSpacing w:w="15" w:type="dxa"/>
                </w:trPr>
                <w:tc>
                  <w:tcPr>
                    <w:tcW w:w="50" w:type="pct"/>
                    <w:hideMark/>
                  </w:tcPr>
                  <w:p w14:paraId="07A91695" w14:textId="77777777" w:rsidR="002417D1" w:rsidRDefault="002417D1" w:rsidP="00753675">
                    <w:pPr>
                      <w:pStyle w:val="Irodalomjegyzk"/>
                      <w:rPr>
                        <w:noProof/>
                      </w:rPr>
                    </w:pPr>
                    <w:r>
                      <w:rPr>
                        <w:noProof/>
                      </w:rPr>
                      <w:t xml:space="preserve">[3] </w:t>
                    </w:r>
                  </w:p>
                </w:tc>
                <w:tc>
                  <w:tcPr>
                    <w:tcW w:w="0" w:type="auto"/>
                    <w:hideMark/>
                  </w:tcPr>
                  <w:p w14:paraId="7CD40C58" w14:textId="77777777" w:rsidR="002417D1" w:rsidRDefault="002417D1" w:rsidP="00753675">
                    <w:pPr>
                      <w:pStyle w:val="Irodalomjegyzk"/>
                      <w:rPr>
                        <w:noProof/>
                      </w:rPr>
                    </w:pPr>
                    <w:r>
                      <w:rPr>
                        <w:noProof/>
                      </w:rPr>
                      <w:t>A Go hivatalos oldala, „Why Go?,” Google, 27 08 2020. [Online]. Available: https://go.dev/solutions/google/. [Hozzáférés dátuma: 06 12 2021].</w:t>
                    </w:r>
                  </w:p>
                </w:tc>
              </w:tr>
              <w:tr w:rsidR="002417D1" w14:paraId="351CD652" w14:textId="77777777">
                <w:trPr>
                  <w:divId w:val="452863703"/>
                  <w:tblCellSpacing w:w="15" w:type="dxa"/>
                </w:trPr>
                <w:tc>
                  <w:tcPr>
                    <w:tcW w:w="50" w:type="pct"/>
                    <w:hideMark/>
                  </w:tcPr>
                  <w:p w14:paraId="5AD69CBB" w14:textId="77777777" w:rsidR="002417D1" w:rsidRDefault="002417D1" w:rsidP="00753675">
                    <w:pPr>
                      <w:pStyle w:val="Irodalomjegyzk"/>
                      <w:rPr>
                        <w:noProof/>
                      </w:rPr>
                    </w:pPr>
                    <w:r>
                      <w:rPr>
                        <w:noProof/>
                      </w:rPr>
                      <w:t xml:space="preserve">[4] </w:t>
                    </w:r>
                  </w:p>
                </w:tc>
                <w:tc>
                  <w:tcPr>
                    <w:tcW w:w="0" w:type="auto"/>
                    <w:hideMark/>
                  </w:tcPr>
                  <w:p w14:paraId="7647A1F3" w14:textId="77777777" w:rsidR="002417D1" w:rsidRDefault="002417D1" w:rsidP="00753675">
                    <w:pPr>
                      <w:pStyle w:val="Irodalomjegyzk"/>
                      <w:rPr>
                        <w:noProof/>
                      </w:rPr>
                    </w:pPr>
                    <w:r>
                      <w:rPr>
                        <w:noProof/>
                      </w:rPr>
                      <w:t>Geeksforgeeks, „Concurrency in golang,” Geeksforgeeks, 20 11 2019. [Online]. Available: https://www.geeksforgeeks.org/goroutines-concurrency-in-golang/. [Hozzáférés dátuma: 06 12 2021].</w:t>
                    </w:r>
                  </w:p>
                </w:tc>
              </w:tr>
              <w:tr w:rsidR="002417D1" w14:paraId="6C3FEE59" w14:textId="77777777">
                <w:trPr>
                  <w:divId w:val="452863703"/>
                  <w:tblCellSpacing w:w="15" w:type="dxa"/>
                </w:trPr>
                <w:tc>
                  <w:tcPr>
                    <w:tcW w:w="50" w:type="pct"/>
                    <w:hideMark/>
                  </w:tcPr>
                  <w:p w14:paraId="2E56E91F" w14:textId="77777777" w:rsidR="002417D1" w:rsidRDefault="002417D1" w:rsidP="00753675">
                    <w:pPr>
                      <w:pStyle w:val="Irodalomjegyzk"/>
                      <w:rPr>
                        <w:noProof/>
                      </w:rPr>
                    </w:pPr>
                    <w:r>
                      <w:rPr>
                        <w:noProof/>
                      </w:rPr>
                      <w:t xml:space="preserve">[5] </w:t>
                    </w:r>
                  </w:p>
                </w:tc>
                <w:tc>
                  <w:tcPr>
                    <w:tcW w:w="0" w:type="auto"/>
                    <w:hideMark/>
                  </w:tcPr>
                  <w:p w14:paraId="573A223A" w14:textId="77777777" w:rsidR="002417D1" w:rsidRDefault="002417D1" w:rsidP="00753675">
                    <w:pPr>
                      <w:pStyle w:val="Irodalomjegyzk"/>
                      <w:rPr>
                        <w:noProof/>
                      </w:rPr>
                    </w:pPr>
                    <w:r>
                      <w:rPr>
                        <w:noProof/>
                      </w:rPr>
                      <w:t>Elasticsearch hivatalos oldala, „What is Elasticsearch?,” Elasticsearch, [Online]. Available: https://www.elastic.co/what-is/elasticsearch. [Hozzáférés dátuma: 06 12 2021].</w:t>
                    </w:r>
                  </w:p>
                </w:tc>
              </w:tr>
              <w:tr w:rsidR="002417D1" w14:paraId="15DD35C7" w14:textId="77777777">
                <w:trPr>
                  <w:divId w:val="452863703"/>
                  <w:tblCellSpacing w:w="15" w:type="dxa"/>
                </w:trPr>
                <w:tc>
                  <w:tcPr>
                    <w:tcW w:w="50" w:type="pct"/>
                    <w:hideMark/>
                  </w:tcPr>
                  <w:p w14:paraId="6BA7C005" w14:textId="77777777" w:rsidR="002417D1" w:rsidRDefault="002417D1" w:rsidP="00753675">
                    <w:pPr>
                      <w:pStyle w:val="Irodalomjegyzk"/>
                      <w:rPr>
                        <w:noProof/>
                      </w:rPr>
                    </w:pPr>
                    <w:r>
                      <w:rPr>
                        <w:noProof/>
                      </w:rPr>
                      <w:t xml:space="preserve">[6] </w:t>
                    </w:r>
                  </w:p>
                </w:tc>
                <w:tc>
                  <w:tcPr>
                    <w:tcW w:w="0" w:type="auto"/>
                    <w:hideMark/>
                  </w:tcPr>
                  <w:p w14:paraId="1D7E6B0B" w14:textId="77777777" w:rsidR="002417D1" w:rsidRDefault="002417D1" w:rsidP="00753675">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2417D1" w14:paraId="589D96AA" w14:textId="77777777">
                <w:trPr>
                  <w:divId w:val="452863703"/>
                  <w:tblCellSpacing w:w="15" w:type="dxa"/>
                </w:trPr>
                <w:tc>
                  <w:tcPr>
                    <w:tcW w:w="50" w:type="pct"/>
                    <w:hideMark/>
                  </w:tcPr>
                  <w:p w14:paraId="6264D048" w14:textId="77777777" w:rsidR="002417D1" w:rsidRDefault="002417D1" w:rsidP="00753675">
                    <w:pPr>
                      <w:pStyle w:val="Irodalomjegyzk"/>
                      <w:rPr>
                        <w:noProof/>
                      </w:rPr>
                    </w:pPr>
                    <w:r>
                      <w:rPr>
                        <w:noProof/>
                      </w:rPr>
                      <w:t xml:space="preserve">[7] </w:t>
                    </w:r>
                  </w:p>
                </w:tc>
                <w:tc>
                  <w:tcPr>
                    <w:tcW w:w="0" w:type="auto"/>
                    <w:hideMark/>
                  </w:tcPr>
                  <w:p w14:paraId="509754D0" w14:textId="77777777" w:rsidR="002417D1" w:rsidRDefault="002417D1" w:rsidP="00753675">
                    <w:pPr>
                      <w:pStyle w:val="Irodalomjegyzk"/>
                      <w:rPr>
                        <w:noProof/>
                      </w:rPr>
                    </w:pPr>
                    <w:r>
                      <w:rPr>
                        <w:noProof/>
                      </w:rPr>
                      <w:t>Elasticsearch, „The official Go client for Elasticsearch.,” Elasticsearch, [Online]. Available: https://github.com/elastic/go-elasticsearch. [Hozzáférés dátuma: 06 12 2021].</w:t>
                    </w:r>
                  </w:p>
                </w:tc>
              </w:tr>
              <w:tr w:rsidR="002417D1" w14:paraId="0041D681" w14:textId="77777777">
                <w:trPr>
                  <w:divId w:val="452863703"/>
                  <w:tblCellSpacing w:w="15" w:type="dxa"/>
                </w:trPr>
                <w:tc>
                  <w:tcPr>
                    <w:tcW w:w="50" w:type="pct"/>
                    <w:hideMark/>
                  </w:tcPr>
                  <w:p w14:paraId="30A9CF33" w14:textId="77777777" w:rsidR="002417D1" w:rsidRDefault="002417D1" w:rsidP="00753675">
                    <w:pPr>
                      <w:pStyle w:val="Irodalomjegyzk"/>
                      <w:rPr>
                        <w:noProof/>
                      </w:rPr>
                    </w:pPr>
                    <w:r>
                      <w:rPr>
                        <w:noProof/>
                      </w:rPr>
                      <w:t xml:space="preserve">[8] </w:t>
                    </w:r>
                  </w:p>
                </w:tc>
                <w:tc>
                  <w:tcPr>
                    <w:tcW w:w="0" w:type="auto"/>
                    <w:hideMark/>
                  </w:tcPr>
                  <w:p w14:paraId="7D7EB064" w14:textId="77777777" w:rsidR="002417D1" w:rsidRDefault="002417D1" w:rsidP="00753675">
                    <w:pPr>
                      <w:pStyle w:val="Irodalomjegyzk"/>
                      <w:rPr>
                        <w:noProof/>
                      </w:rPr>
                    </w:pPr>
                    <w:r>
                      <w:rPr>
                        <w:noProof/>
                      </w:rPr>
                      <w:t>Elasticsearch, „What is Kibana?,” Elasticsearch, [Online]. Available: https://www.elastic.co/what-is/kibana. [Hozzáférés dátuma: 06 12 2021].</w:t>
                    </w:r>
                  </w:p>
                </w:tc>
              </w:tr>
              <w:tr w:rsidR="002417D1" w14:paraId="50FB76EB" w14:textId="77777777">
                <w:trPr>
                  <w:divId w:val="452863703"/>
                  <w:tblCellSpacing w:w="15" w:type="dxa"/>
                </w:trPr>
                <w:tc>
                  <w:tcPr>
                    <w:tcW w:w="50" w:type="pct"/>
                    <w:hideMark/>
                  </w:tcPr>
                  <w:p w14:paraId="78CED52C" w14:textId="77777777" w:rsidR="002417D1" w:rsidRDefault="002417D1" w:rsidP="00753675">
                    <w:pPr>
                      <w:pStyle w:val="Irodalomjegyzk"/>
                      <w:rPr>
                        <w:noProof/>
                      </w:rPr>
                    </w:pPr>
                    <w:r>
                      <w:rPr>
                        <w:noProof/>
                      </w:rPr>
                      <w:t xml:space="preserve">[9] </w:t>
                    </w:r>
                  </w:p>
                </w:tc>
                <w:tc>
                  <w:tcPr>
                    <w:tcW w:w="0" w:type="auto"/>
                    <w:hideMark/>
                  </w:tcPr>
                  <w:p w14:paraId="31D4EFAC" w14:textId="77777777" w:rsidR="002417D1" w:rsidRDefault="002417D1" w:rsidP="00753675">
                    <w:pPr>
                      <w:pStyle w:val="Irodalomjegyzk"/>
                      <w:rPr>
                        <w:noProof/>
                      </w:rPr>
                    </w:pPr>
                    <w:r>
                      <w:rPr>
                        <w:noProof/>
                      </w:rPr>
                      <w:t>Walter Rafelsberger (walterra), „kibana-milestones-vis GitHub repository,” [Online]. Available: https://github.com/walterra/kibana-milestones-vis. [Hozzáférés dátuma: 06 12 2021].</w:t>
                    </w:r>
                  </w:p>
                </w:tc>
              </w:tr>
              <w:tr w:rsidR="002417D1" w14:paraId="6CE75DF4" w14:textId="77777777">
                <w:trPr>
                  <w:divId w:val="452863703"/>
                  <w:tblCellSpacing w:w="15" w:type="dxa"/>
                </w:trPr>
                <w:tc>
                  <w:tcPr>
                    <w:tcW w:w="50" w:type="pct"/>
                    <w:hideMark/>
                  </w:tcPr>
                  <w:p w14:paraId="5A0E029E" w14:textId="77777777" w:rsidR="002417D1" w:rsidRDefault="002417D1" w:rsidP="00753675">
                    <w:pPr>
                      <w:pStyle w:val="Irodalomjegyzk"/>
                      <w:rPr>
                        <w:noProof/>
                      </w:rPr>
                    </w:pPr>
                    <w:r>
                      <w:rPr>
                        <w:noProof/>
                      </w:rPr>
                      <w:lastRenderedPageBreak/>
                      <w:t xml:space="preserve">[10] </w:t>
                    </w:r>
                  </w:p>
                </w:tc>
                <w:tc>
                  <w:tcPr>
                    <w:tcW w:w="0" w:type="auto"/>
                    <w:hideMark/>
                  </w:tcPr>
                  <w:p w14:paraId="66873ACB" w14:textId="77777777" w:rsidR="002417D1" w:rsidRDefault="002417D1" w:rsidP="00753675">
                    <w:pPr>
                      <w:pStyle w:val="Irodalomjegyzk"/>
                      <w:rPr>
                        <w:noProof/>
                      </w:rPr>
                    </w:pPr>
                    <w:r>
                      <w:rPr>
                        <w:noProof/>
                      </w:rPr>
                      <w:t>RabbitMQ, „A RabbitMQ hivatalos oldala,” [Online]. Available: https://www.rabbitmq.com/. [Hozzáférés dátuma: 06 12 2021].</w:t>
                    </w:r>
                  </w:p>
                </w:tc>
              </w:tr>
              <w:tr w:rsidR="002417D1" w14:paraId="041AA2A4" w14:textId="77777777">
                <w:trPr>
                  <w:divId w:val="452863703"/>
                  <w:tblCellSpacing w:w="15" w:type="dxa"/>
                </w:trPr>
                <w:tc>
                  <w:tcPr>
                    <w:tcW w:w="50" w:type="pct"/>
                    <w:hideMark/>
                  </w:tcPr>
                  <w:p w14:paraId="030C3C2D" w14:textId="77777777" w:rsidR="002417D1" w:rsidRDefault="002417D1" w:rsidP="00753675">
                    <w:pPr>
                      <w:pStyle w:val="Irodalomjegyzk"/>
                      <w:rPr>
                        <w:noProof/>
                      </w:rPr>
                    </w:pPr>
                    <w:r>
                      <w:rPr>
                        <w:noProof/>
                      </w:rPr>
                      <w:t xml:space="preserve">[11] </w:t>
                    </w:r>
                  </w:p>
                </w:tc>
                <w:tc>
                  <w:tcPr>
                    <w:tcW w:w="0" w:type="auto"/>
                    <w:hideMark/>
                  </w:tcPr>
                  <w:p w14:paraId="076D386F" w14:textId="77777777" w:rsidR="002417D1" w:rsidRDefault="002417D1" w:rsidP="00753675">
                    <w:pPr>
                      <w:pStyle w:val="Irodalomjegyzk"/>
                      <w:rPr>
                        <w:noProof/>
                      </w:rPr>
                    </w:pPr>
                    <w:r>
                      <w:rPr>
                        <w:noProof/>
                      </w:rPr>
                      <w:t>RabbitMQ, „Which protocols does RabbitMQ support?,” [Online]. Available: https://www.rabbitmq.com/protocols.html. [Hozzáférés dátuma: 06 12 2021].</w:t>
                    </w:r>
                  </w:p>
                </w:tc>
              </w:tr>
              <w:tr w:rsidR="002417D1" w14:paraId="63AF4996" w14:textId="77777777">
                <w:trPr>
                  <w:divId w:val="452863703"/>
                  <w:tblCellSpacing w:w="15" w:type="dxa"/>
                </w:trPr>
                <w:tc>
                  <w:tcPr>
                    <w:tcW w:w="50" w:type="pct"/>
                    <w:hideMark/>
                  </w:tcPr>
                  <w:p w14:paraId="0CDE2D69" w14:textId="77777777" w:rsidR="002417D1" w:rsidRDefault="002417D1" w:rsidP="00753675">
                    <w:pPr>
                      <w:pStyle w:val="Irodalomjegyzk"/>
                      <w:rPr>
                        <w:noProof/>
                      </w:rPr>
                    </w:pPr>
                    <w:r>
                      <w:rPr>
                        <w:noProof/>
                      </w:rPr>
                      <w:t xml:space="preserve">[12] </w:t>
                    </w:r>
                  </w:p>
                </w:tc>
                <w:tc>
                  <w:tcPr>
                    <w:tcW w:w="0" w:type="auto"/>
                    <w:hideMark/>
                  </w:tcPr>
                  <w:p w14:paraId="4280D66F" w14:textId="77777777" w:rsidR="002417D1" w:rsidRDefault="002417D1" w:rsidP="00753675">
                    <w:pPr>
                      <w:pStyle w:val="Irodalomjegyzk"/>
                      <w:rPr>
                        <w:noProof/>
                      </w:rPr>
                    </w:pPr>
                    <w:r>
                      <w:rPr>
                        <w:noProof/>
                      </w:rPr>
                      <w:t>RabbitMQ, „Clients Libraries and Developer Tools,” [Online]. Available: https://www.rabbitmq.com/devtools.html. [Hozzáférés dátuma: 06 12 2021].</w:t>
                    </w:r>
                  </w:p>
                </w:tc>
              </w:tr>
              <w:tr w:rsidR="002417D1" w14:paraId="444CC675" w14:textId="77777777">
                <w:trPr>
                  <w:divId w:val="452863703"/>
                  <w:tblCellSpacing w:w="15" w:type="dxa"/>
                </w:trPr>
                <w:tc>
                  <w:tcPr>
                    <w:tcW w:w="50" w:type="pct"/>
                    <w:hideMark/>
                  </w:tcPr>
                  <w:p w14:paraId="56A6F847" w14:textId="77777777" w:rsidR="002417D1" w:rsidRDefault="002417D1" w:rsidP="00753675">
                    <w:pPr>
                      <w:pStyle w:val="Irodalomjegyzk"/>
                      <w:rPr>
                        <w:noProof/>
                      </w:rPr>
                    </w:pPr>
                    <w:r>
                      <w:rPr>
                        <w:noProof/>
                      </w:rPr>
                      <w:t xml:space="preserve">[13] </w:t>
                    </w:r>
                  </w:p>
                </w:tc>
                <w:tc>
                  <w:tcPr>
                    <w:tcW w:w="0" w:type="auto"/>
                    <w:hideMark/>
                  </w:tcPr>
                  <w:p w14:paraId="5E8F8E23" w14:textId="77777777" w:rsidR="002417D1" w:rsidRDefault="002417D1" w:rsidP="00753675">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2417D1" w14:paraId="372D850F" w14:textId="77777777">
                <w:trPr>
                  <w:divId w:val="452863703"/>
                  <w:tblCellSpacing w:w="15" w:type="dxa"/>
                </w:trPr>
                <w:tc>
                  <w:tcPr>
                    <w:tcW w:w="50" w:type="pct"/>
                    <w:hideMark/>
                  </w:tcPr>
                  <w:p w14:paraId="50664601" w14:textId="77777777" w:rsidR="002417D1" w:rsidRDefault="002417D1" w:rsidP="00753675">
                    <w:pPr>
                      <w:pStyle w:val="Irodalomjegyzk"/>
                      <w:rPr>
                        <w:noProof/>
                      </w:rPr>
                    </w:pPr>
                    <w:r>
                      <w:rPr>
                        <w:noProof/>
                      </w:rPr>
                      <w:t xml:space="preserve">[14] </w:t>
                    </w:r>
                  </w:p>
                </w:tc>
                <w:tc>
                  <w:tcPr>
                    <w:tcW w:w="0" w:type="auto"/>
                    <w:hideMark/>
                  </w:tcPr>
                  <w:p w14:paraId="7E98637C" w14:textId="77777777" w:rsidR="002417D1" w:rsidRDefault="002417D1" w:rsidP="00753675">
                    <w:pPr>
                      <w:pStyle w:val="Irodalomjegyzk"/>
                      <w:rPr>
                        <w:noProof/>
                      </w:rPr>
                    </w:pPr>
                    <w:r>
                      <w:rPr>
                        <w:noProof/>
                      </w:rPr>
                      <w:t>RabbitMQ, „RabbitMQ tutorial 4: Routing,” [Online]. Available: https://www.rabbitmq.com/tutorials/tutorial-four-go.html. [Hozzáférés dátuma: 06 12 2021].</w:t>
                    </w:r>
                  </w:p>
                </w:tc>
              </w:tr>
              <w:tr w:rsidR="002417D1" w14:paraId="4A0B4F46" w14:textId="77777777">
                <w:trPr>
                  <w:divId w:val="452863703"/>
                  <w:tblCellSpacing w:w="15" w:type="dxa"/>
                </w:trPr>
                <w:tc>
                  <w:tcPr>
                    <w:tcW w:w="50" w:type="pct"/>
                    <w:hideMark/>
                  </w:tcPr>
                  <w:p w14:paraId="68565169" w14:textId="77777777" w:rsidR="002417D1" w:rsidRDefault="002417D1" w:rsidP="00753675">
                    <w:pPr>
                      <w:pStyle w:val="Irodalomjegyzk"/>
                      <w:rPr>
                        <w:noProof/>
                      </w:rPr>
                    </w:pPr>
                    <w:r>
                      <w:rPr>
                        <w:noProof/>
                      </w:rPr>
                      <w:t xml:space="preserve">[15] </w:t>
                    </w:r>
                  </w:p>
                </w:tc>
                <w:tc>
                  <w:tcPr>
                    <w:tcW w:w="0" w:type="auto"/>
                    <w:hideMark/>
                  </w:tcPr>
                  <w:p w14:paraId="527E157D" w14:textId="77777777" w:rsidR="002417D1" w:rsidRDefault="002417D1" w:rsidP="00753675">
                    <w:pPr>
                      <w:pStyle w:val="Irodalomjegyzk"/>
                      <w:rPr>
                        <w:noProof/>
                      </w:rPr>
                    </w:pPr>
                    <w:r>
                      <w:rPr>
                        <w:noProof/>
                      </w:rPr>
                      <w:t>RabbitMQ, „RabbitMQ tutorial 5: Topics,” [Online]. Available: https://www.rabbitmq.com/tutorials/tutorial-five-go.html. [Hozzáférés dátuma: 06 12 2021].</w:t>
                    </w:r>
                  </w:p>
                </w:tc>
              </w:tr>
              <w:tr w:rsidR="002417D1" w14:paraId="0F17EE94" w14:textId="77777777">
                <w:trPr>
                  <w:divId w:val="452863703"/>
                  <w:tblCellSpacing w:w="15" w:type="dxa"/>
                </w:trPr>
                <w:tc>
                  <w:tcPr>
                    <w:tcW w:w="50" w:type="pct"/>
                    <w:hideMark/>
                  </w:tcPr>
                  <w:p w14:paraId="2EED1BBA" w14:textId="77777777" w:rsidR="002417D1" w:rsidRDefault="002417D1" w:rsidP="00753675">
                    <w:pPr>
                      <w:pStyle w:val="Irodalomjegyzk"/>
                      <w:rPr>
                        <w:noProof/>
                      </w:rPr>
                    </w:pPr>
                    <w:r>
                      <w:rPr>
                        <w:noProof/>
                      </w:rPr>
                      <w:t xml:space="preserve">[16] </w:t>
                    </w:r>
                  </w:p>
                </w:tc>
                <w:tc>
                  <w:tcPr>
                    <w:tcW w:w="0" w:type="auto"/>
                    <w:hideMark/>
                  </w:tcPr>
                  <w:p w14:paraId="594D8C9B" w14:textId="77777777" w:rsidR="002417D1" w:rsidRDefault="002417D1" w:rsidP="00753675">
                    <w:pPr>
                      <w:pStyle w:val="Irodalomjegyzk"/>
                      <w:rPr>
                        <w:noProof/>
                      </w:rPr>
                    </w:pPr>
                    <w:r>
                      <w:rPr>
                        <w:noProof/>
                      </w:rPr>
                      <w:t>RabbitMQ, „RabbitMQ tutorial 3: Publish/Subscribe,” [Online]. Available: https://www.rabbitmq.com/tutorials/tutorial-three-go.html. [Hozzáférés dátuma: 06 12 2021].</w:t>
                    </w:r>
                  </w:p>
                </w:tc>
              </w:tr>
              <w:tr w:rsidR="002417D1" w14:paraId="47520816" w14:textId="77777777">
                <w:trPr>
                  <w:divId w:val="452863703"/>
                  <w:tblCellSpacing w:w="15" w:type="dxa"/>
                </w:trPr>
                <w:tc>
                  <w:tcPr>
                    <w:tcW w:w="50" w:type="pct"/>
                    <w:hideMark/>
                  </w:tcPr>
                  <w:p w14:paraId="24285632" w14:textId="77777777" w:rsidR="002417D1" w:rsidRDefault="002417D1" w:rsidP="00753675">
                    <w:pPr>
                      <w:pStyle w:val="Irodalomjegyzk"/>
                      <w:rPr>
                        <w:noProof/>
                      </w:rPr>
                    </w:pPr>
                    <w:r>
                      <w:rPr>
                        <w:noProof/>
                      </w:rPr>
                      <w:t xml:space="preserve">[17] </w:t>
                    </w:r>
                  </w:p>
                </w:tc>
                <w:tc>
                  <w:tcPr>
                    <w:tcW w:w="0" w:type="auto"/>
                    <w:hideMark/>
                  </w:tcPr>
                  <w:p w14:paraId="3A7F7902" w14:textId="77777777" w:rsidR="002417D1" w:rsidRDefault="002417D1" w:rsidP="00753675">
                    <w:pPr>
                      <w:pStyle w:val="Irodalomjegyzk"/>
                      <w:rPr>
                        <w:noProof/>
                      </w:rPr>
                    </w:pPr>
                    <w:r>
                      <w:rPr>
                        <w:noProof/>
                      </w:rPr>
                      <w:t>Go hivatalos weboldal, „Editor plugins and IDEs,” [Online]. Available: https://go.dev/doc/editors. [Hozzáférés dátuma: 07 12 2021].</w:t>
                    </w:r>
                  </w:p>
                </w:tc>
              </w:tr>
              <w:tr w:rsidR="002417D1" w14:paraId="0B5298B7" w14:textId="77777777">
                <w:trPr>
                  <w:divId w:val="452863703"/>
                  <w:tblCellSpacing w:w="15" w:type="dxa"/>
                </w:trPr>
                <w:tc>
                  <w:tcPr>
                    <w:tcW w:w="50" w:type="pct"/>
                    <w:hideMark/>
                  </w:tcPr>
                  <w:p w14:paraId="310CFCF9" w14:textId="77777777" w:rsidR="002417D1" w:rsidRDefault="002417D1" w:rsidP="00753675">
                    <w:pPr>
                      <w:pStyle w:val="Irodalomjegyzk"/>
                      <w:rPr>
                        <w:noProof/>
                      </w:rPr>
                    </w:pPr>
                    <w:r>
                      <w:rPr>
                        <w:noProof/>
                      </w:rPr>
                      <w:t xml:space="preserve">[18] </w:t>
                    </w:r>
                  </w:p>
                </w:tc>
                <w:tc>
                  <w:tcPr>
                    <w:tcW w:w="0" w:type="auto"/>
                    <w:hideMark/>
                  </w:tcPr>
                  <w:p w14:paraId="5A51B326" w14:textId="77777777" w:rsidR="002417D1" w:rsidRDefault="002417D1" w:rsidP="00753675">
                    <w:pPr>
                      <w:pStyle w:val="Irodalomjegyzk"/>
                      <w:rPr>
                        <w:noProof/>
                      </w:rPr>
                    </w:pPr>
                    <w:r>
                      <w:rPr>
                        <w:noProof/>
                      </w:rPr>
                      <w:t>Microsoft, „Visual Studio Code dokumentáció,” [Online]. Available: https://code.visualstudio.com/docs/remote/containers. [Hozzáférés dátuma: 07 12 2021].</w:t>
                    </w:r>
                  </w:p>
                </w:tc>
              </w:tr>
              <w:tr w:rsidR="002417D1" w14:paraId="367F6166" w14:textId="77777777">
                <w:trPr>
                  <w:divId w:val="452863703"/>
                  <w:tblCellSpacing w:w="15" w:type="dxa"/>
                </w:trPr>
                <w:tc>
                  <w:tcPr>
                    <w:tcW w:w="50" w:type="pct"/>
                    <w:hideMark/>
                  </w:tcPr>
                  <w:p w14:paraId="7AB96B22" w14:textId="77777777" w:rsidR="002417D1" w:rsidRDefault="002417D1" w:rsidP="00753675">
                    <w:pPr>
                      <w:pStyle w:val="Irodalomjegyzk"/>
                      <w:rPr>
                        <w:noProof/>
                      </w:rPr>
                    </w:pPr>
                    <w:r>
                      <w:rPr>
                        <w:noProof/>
                      </w:rPr>
                      <w:t xml:space="preserve">[19] </w:t>
                    </w:r>
                  </w:p>
                </w:tc>
                <w:tc>
                  <w:tcPr>
                    <w:tcW w:w="0" w:type="auto"/>
                    <w:hideMark/>
                  </w:tcPr>
                  <w:p w14:paraId="36500292" w14:textId="77777777" w:rsidR="002417D1" w:rsidRDefault="002417D1" w:rsidP="00753675">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2417D1" w14:paraId="01EBD748" w14:textId="77777777">
                <w:trPr>
                  <w:divId w:val="452863703"/>
                  <w:tblCellSpacing w:w="15" w:type="dxa"/>
                </w:trPr>
                <w:tc>
                  <w:tcPr>
                    <w:tcW w:w="50" w:type="pct"/>
                    <w:hideMark/>
                  </w:tcPr>
                  <w:p w14:paraId="4FC84F09" w14:textId="77777777" w:rsidR="002417D1" w:rsidRDefault="002417D1" w:rsidP="00753675">
                    <w:pPr>
                      <w:pStyle w:val="Irodalomjegyzk"/>
                      <w:rPr>
                        <w:noProof/>
                      </w:rPr>
                    </w:pPr>
                    <w:r>
                      <w:rPr>
                        <w:noProof/>
                      </w:rPr>
                      <w:lastRenderedPageBreak/>
                      <w:t xml:space="preserve">[20] </w:t>
                    </w:r>
                  </w:p>
                </w:tc>
                <w:tc>
                  <w:tcPr>
                    <w:tcW w:w="0" w:type="auto"/>
                    <w:hideMark/>
                  </w:tcPr>
                  <w:p w14:paraId="528CE2F6" w14:textId="77777777" w:rsidR="002417D1" w:rsidRDefault="002417D1" w:rsidP="00753675">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2417D1" w14:paraId="110E3111" w14:textId="77777777">
                <w:trPr>
                  <w:divId w:val="452863703"/>
                  <w:tblCellSpacing w:w="15" w:type="dxa"/>
                </w:trPr>
                <w:tc>
                  <w:tcPr>
                    <w:tcW w:w="50" w:type="pct"/>
                    <w:hideMark/>
                  </w:tcPr>
                  <w:p w14:paraId="4FAE8573" w14:textId="77777777" w:rsidR="002417D1" w:rsidRDefault="002417D1" w:rsidP="00753675">
                    <w:pPr>
                      <w:pStyle w:val="Irodalomjegyzk"/>
                      <w:rPr>
                        <w:noProof/>
                      </w:rPr>
                    </w:pPr>
                    <w:r>
                      <w:rPr>
                        <w:noProof/>
                      </w:rPr>
                      <w:t xml:space="preserve">[21] </w:t>
                    </w:r>
                  </w:p>
                </w:tc>
                <w:tc>
                  <w:tcPr>
                    <w:tcW w:w="0" w:type="auto"/>
                    <w:hideMark/>
                  </w:tcPr>
                  <w:p w14:paraId="754271A1" w14:textId="77777777" w:rsidR="002417D1" w:rsidRDefault="002417D1" w:rsidP="00753675">
                    <w:pPr>
                      <w:pStyle w:val="Irodalomjegyzk"/>
                      <w:rPr>
                        <w:noProof/>
                      </w:rPr>
                    </w:pPr>
                    <w:r>
                      <w:rPr>
                        <w:noProof/>
                      </w:rPr>
                      <w:t>Go dokumentáció, „Remote import paths,” Google, [Online]. Available: https://pkg.go.dev/cmd/go#hdr-Remote_import_paths. [Hozzáférés dátuma: 07 12 2021].</w:t>
                    </w:r>
                  </w:p>
                </w:tc>
              </w:tr>
              <w:tr w:rsidR="002417D1" w14:paraId="4873812E" w14:textId="77777777">
                <w:trPr>
                  <w:divId w:val="452863703"/>
                  <w:tblCellSpacing w:w="15" w:type="dxa"/>
                </w:trPr>
                <w:tc>
                  <w:tcPr>
                    <w:tcW w:w="50" w:type="pct"/>
                    <w:hideMark/>
                  </w:tcPr>
                  <w:p w14:paraId="687D0B27" w14:textId="77777777" w:rsidR="002417D1" w:rsidRDefault="002417D1" w:rsidP="00753675">
                    <w:pPr>
                      <w:pStyle w:val="Irodalomjegyzk"/>
                      <w:rPr>
                        <w:noProof/>
                      </w:rPr>
                    </w:pPr>
                    <w:r>
                      <w:rPr>
                        <w:noProof/>
                      </w:rPr>
                      <w:t xml:space="preserve">[22] </w:t>
                    </w:r>
                  </w:p>
                </w:tc>
                <w:tc>
                  <w:tcPr>
                    <w:tcW w:w="0" w:type="auto"/>
                    <w:hideMark/>
                  </w:tcPr>
                  <w:p w14:paraId="2021B6EE" w14:textId="77777777" w:rsidR="002417D1" w:rsidRDefault="002417D1" w:rsidP="00753675">
                    <w:pPr>
                      <w:pStyle w:val="Irodalomjegyzk"/>
                      <w:rPr>
                        <w:noProof/>
                      </w:rPr>
                    </w:pPr>
                    <w:r>
                      <w:rPr>
                        <w:noProof/>
                      </w:rPr>
                      <w:t>GoJP, „A Go Report Card GitHub oldala,” GoJP, [Online]. Available: https://github.com/gojp/goreportcard. [Hozzáférés dátuma: 07 12 2021].</w:t>
                    </w:r>
                  </w:p>
                </w:tc>
              </w:tr>
              <w:tr w:rsidR="002417D1" w14:paraId="46F0157B" w14:textId="77777777">
                <w:trPr>
                  <w:divId w:val="452863703"/>
                  <w:tblCellSpacing w:w="15" w:type="dxa"/>
                </w:trPr>
                <w:tc>
                  <w:tcPr>
                    <w:tcW w:w="50" w:type="pct"/>
                    <w:hideMark/>
                  </w:tcPr>
                  <w:p w14:paraId="122FAECF" w14:textId="77777777" w:rsidR="002417D1" w:rsidRDefault="002417D1" w:rsidP="00753675">
                    <w:pPr>
                      <w:pStyle w:val="Irodalomjegyzk"/>
                      <w:rPr>
                        <w:noProof/>
                      </w:rPr>
                    </w:pPr>
                    <w:r>
                      <w:rPr>
                        <w:noProof/>
                      </w:rPr>
                      <w:t xml:space="preserve">[23] </w:t>
                    </w:r>
                  </w:p>
                </w:tc>
                <w:tc>
                  <w:tcPr>
                    <w:tcW w:w="0" w:type="auto"/>
                    <w:hideMark/>
                  </w:tcPr>
                  <w:p w14:paraId="4A5200A8" w14:textId="77777777" w:rsidR="002417D1" w:rsidRDefault="002417D1" w:rsidP="00753675">
                    <w:pPr>
                      <w:pStyle w:val="Irodalomjegyzk"/>
                      <w:rPr>
                        <w:noProof/>
                      </w:rPr>
                    </w:pPr>
                    <w:r>
                      <w:rPr>
                        <w:noProof/>
                      </w:rPr>
                      <w:t>„A naplófeldolgozó rendszer GitHub oldala,” [Online]. Available: https://github.com/kozgot/go-log-processing. [Hozzáférés dátuma: 07 12 2021].</w:t>
                    </w:r>
                  </w:p>
                </w:tc>
              </w:tr>
              <w:tr w:rsidR="002417D1" w14:paraId="5F29AD7E" w14:textId="77777777">
                <w:trPr>
                  <w:divId w:val="452863703"/>
                  <w:tblCellSpacing w:w="15" w:type="dxa"/>
                </w:trPr>
                <w:tc>
                  <w:tcPr>
                    <w:tcW w:w="50" w:type="pct"/>
                    <w:hideMark/>
                  </w:tcPr>
                  <w:p w14:paraId="0374F178" w14:textId="77777777" w:rsidR="002417D1" w:rsidRDefault="002417D1" w:rsidP="00753675">
                    <w:pPr>
                      <w:pStyle w:val="Irodalomjegyzk"/>
                      <w:rPr>
                        <w:noProof/>
                      </w:rPr>
                    </w:pPr>
                    <w:r>
                      <w:rPr>
                        <w:noProof/>
                      </w:rPr>
                      <w:t xml:space="preserve">[24] </w:t>
                    </w:r>
                  </w:p>
                </w:tc>
                <w:tc>
                  <w:tcPr>
                    <w:tcW w:w="0" w:type="auto"/>
                    <w:hideMark/>
                  </w:tcPr>
                  <w:p w14:paraId="38603DA5" w14:textId="77777777" w:rsidR="002417D1" w:rsidRDefault="002417D1" w:rsidP="00753675">
                    <w:pPr>
                      <w:pStyle w:val="Irodalomjegyzk"/>
                      <w:rPr>
                        <w:noProof/>
                      </w:rPr>
                    </w:pPr>
                    <w:r>
                      <w:rPr>
                        <w:noProof/>
                      </w:rPr>
                      <w:t>„A golang-standards/project-layout GitHub oldala,” golang-standards, [Online]. Available: https://github.com/golang-standards/project-layout. [Hozzáférés dátuma: 07 12 2021].</w:t>
                    </w:r>
                  </w:p>
                </w:tc>
              </w:tr>
              <w:tr w:rsidR="002417D1" w14:paraId="25824225" w14:textId="77777777">
                <w:trPr>
                  <w:divId w:val="452863703"/>
                  <w:tblCellSpacing w:w="15" w:type="dxa"/>
                </w:trPr>
                <w:tc>
                  <w:tcPr>
                    <w:tcW w:w="50" w:type="pct"/>
                    <w:hideMark/>
                  </w:tcPr>
                  <w:p w14:paraId="5CF1B0B6" w14:textId="77777777" w:rsidR="002417D1" w:rsidRDefault="002417D1" w:rsidP="00753675">
                    <w:pPr>
                      <w:pStyle w:val="Irodalomjegyzk"/>
                      <w:rPr>
                        <w:noProof/>
                      </w:rPr>
                    </w:pPr>
                    <w:r>
                      <w:rPr>
                        <w:noProof/>
                      </w:rPr>
                      <w:t xml:space="preserve">[25] </w:t>
                    </w:r>
                  </w:p>
                </w:tc>
                <w:tc>
                  <w:tcPr>
                    <w:tcW w:w="0" w:type="auto"/>
                    <w:hideMark/>
                  </w:tcPr>
                  <w:p w14:paraId="3F150C36" w14:textId="77777777" w:rsidR="002417D1" w:rsidRDefault="002417D1" w:rsidP="00753675">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2417D1" w14:paraId="3FA7D845" w14:textId="77777777">
                <w:trPr>
                  <w:divId w:val="452863703"/>
                  <w:tblCellSpacing w:w="15" w:type="dxa"/>
                </w:trPr>
                <w:tc>
                  <w:tcPr>
                    <w:tcW w:w="50" w:type="pct"/>
                    <w:hideMark/>
                  </w:tcPr>
                  <w:p w14:paraId="113046B5" w14:textId="77777777" w:rsidR="002417D1" w:rsidRDefault="002417D1" w:rsidP="00753675">
                    <w:pPr>
                      <w:pStyle w:val="Irodalomjegyzk"/>
                      <w:rPr>
                        <w:noProof/>
                      </w:rPr>
                    </w:pPr>
                    <w:r>
                      <w:rPr>
                        <w:noProof/>
                      </w:rPr>
                      <w:t xml:space="preserve">[26] </w:t>
                    </w:r>
                  </w:p>
                </w:tc>
                <w:tc>
                  <w:tcPr>
                    <w:tcW w:w="0" w:type="auto"/>
                    <w:hideMark/>
                  </w:tcPr>
                  <w:p w14:paraId="04154940" w14:textId="77777777" w:rsidR="002417D1" w:rsidRDefault="002417D1" w:rsidP="00753675">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2417D1" w14:paraId="1507515A" w14:textId="77777777">
                <w:trPr>
                  <w:divId w:val="452863703"/>
                  <w:tblCellSpacing w:w="15" w:type="dxa"/>
                </w:trPr>
                <w:tc>
                  <w:tcPr>
                    <w:tcW w:w="50" w:type="pct"/>
                    <w:hideMark/>
                  </w:tcPr>
                  <w:p w14:paraId="25209580" w14:textId="77777777" w:rsidR="002417D1" w:rsidRDefault="002417D1" w:rsidP="00753675">
                    <w:pPr>
                      <w:pStyle w:val="Irodalomjegyzk"/>
                      <w:rPr>
                        <w:noProof/>
                      </w:rPr>
                    </w:pPr>
                    <w:r>
                      <w:rPr>
                        <w:noProof/>
                      </w:rPr>
                      <w:t xml:space="preserve">[27] </w:t>
                    </w:r>
                  </w:p>
                </w:tc>
                <w:tc>
                  <w:tcPr>
                    <w:tcW w:w="0" w:type="auto"/>
                    <w:hideMark/>
                  </w:tcPr>
                  <w:p w14:paraId="6E141F72" w14:textId="77777777" w:rsidR="002417D1" w:rsidRDefault="002417D1" w:rsidP="00753675">
                    <w:pPr>
                      <w:pStyle w:val="Irodalomjegyzk"/>
                      <w:rPr>
                        <w:noProof/>
                      </w:rPr>
                    </w:pPr>
                    <w:r>
                      <w:rPr>
                        <w:noProof/>
                      </w:rPr>
                      <w:t>M. Azure, „Azure Storage Blob SDK for Go,” Microsoft, [Online]. Available: https://github.com/azure/azure-storage-blob-go/. [Hozzáférés dátuma: 07 12 2021].</w:t>
                    </w:r>
                  </w:p>
                </w:tc>
              </w:tr>
              <w:tr w:rsidR="002417D1" w14:paraId="0B69D6CD" w14:textId="77777777">
                <w:trPr>
                  <w:divId w:val="452863703"/>
                  <w:tblCellSpacing w:w="15" w:type="dxa"/>
                </w:trPr>
                <w:tc>
                  <w:tcPr>
                    <w:tcW w:w="50" w:type="pct"/>
                    <w:hideMark/>
                  </w:tcPr>
                  <w:p w14:paraId="54C8A3C4" w14:textId="77777777" w:rsidR="002417D1" w:rsidRDefault="002417D1" w:rsidP="00753675">
                    <w:pPr>
                      <w:pStyle w:val="Irodalomjegyzk"/>
                      <w:rPr>
                        <w:noProof/>
                      </w:rPr>
                    </w:pPr>
                    <w:r>
                      <w:rPr>
                        <w:noProof/>
                      </w:rPr>
                      <w:lastRenderedPageBreak/>
                      <w:t xml:space="preserve">[28] </w:t>
                    </w:r>
                  </w:p>
                </w:tc>
                <w:tc>
                  <w:tcPr>
                    <w:tcW w:w="0" w:type="auto"/>
                    <w:hideMark/>
                  </w:tcPr>
                  <w:p w14:paraId="303F6747" w14:textId="77777777" w:rsidR="002417D1" w:rsidRDefault="002417D1" w:rsidP="00753675">
                    <w:pPr>
                      <w:pStyle w:val="Irodalomjegyzk"/>
                      <w:rPr>
                        <w:noProof/>
                      </w:rPr>
                    </w:pPr>
                    <w:r>
                      <w:rPr>
                        <w:noProof/>
                      </w:rPr>
                      <w:t>Naveen Ramanathan, „Structs Instead of Classes - OOP in Go,” 03 05 2020. [Online]. Available: https://golangbot.com/structs-instead-of-classes/. [Hozzáférés dátuma: 07 12 2021].</w:t>
                    </w:r>
                  </w:p>
                </w:tc>
              </w:tr>
              <w:tr w:rsidR="002417D1" w14:paraId="1190C695" w14:textId="77777777">
                <w:trPr>
                  <w:divId w:val="452863703"/>
                  <w:tblCellSpacing w:w="15" w:type="dxa"/>
                </w:trPr>
                <w:tc>
                  <w:tcPr>
                    <w:tcW w:w="50" w:type="pct"/>
                    <w:hideMark/>
                  </w:tcPr>
                  <w:p w14:paraId="76623F4D" w14:textId="77777777" w:rsidR="002417D1" w:rsidRDefault="002417D1" w:rsidP="00753675">
                    <w:pPr>
                      <w:pStyle w:val="Irodalomjegyzk"/>
                      <w:rPr>
                        <w:noProof/>
                      </w:rPr>
                    </w:pPr>
                    <w:r>
                      <w:rPr>
                        <w:noProof/>
                      </w:rPr>
                      <w:t xml:space="preserve">[29] </w:t>
                    </w:r>
                  </w:p>
                </w:tc>
                <w:tc>
                  <w:tcPr>
                    <w:tcW w:w="0" w:type="auto"/>
                    <w:hideMark/>
                  </w:tcPr>
                  <w:p w14:paraId="32235C18" w14:textId="77777777" w:rsidR="002417D1" w:rsidRDefault="002417D1" w:rsidP="00753675">
                    <w:pPr>
                      <w:pStyle w:val="Irodalomjegyzk"/>
                      <w:rPr>
                        <w:noProof/>
                      </w:rPr>
                    </w:pPr>
                    <w:r>
                      <w:rPr>
                        <w:noProof/>
                      </w:rPr>
                      <w:t>Rob Figueiredo (robfig), „A Cron package GitHub oldala,” [Online]. Available: https://github.com/robfig/cron. [Hozzáférés dátuma: 07 12 2021].</w:t>
                    </w:r>
                  </w:p>
                </w:tc>
              </w:tr>
              <w:tr w:rsidR="002417D1" w14:paraId="605A0B95" w14:textId="77777777">
                <w:trPr>
                  <w:divId w:val="452863703"/>
                  <w:tblCellSpacing w:w="15" w:type="dxa"/>
                </w:trPr>
                <w:tc>
                  <w:tcPr>
                    <w:tcW w:w="50" w:type="pct"/>
                    <w:hideMark/>
                  </w:tcPr>
                  <w:p w14:paraId="7A1F0F01" w14:textId="77777777" w:rsidR="002417D1" w:rsidRDefault="002417D1" w:rsidP="00753675">
                    <w:pPr>
                      <w:pStyle w:val="Irodalomjegyzk"/>
                      <w:rPr>
                        <w:noProof/>
                      </w:rPr>
                    </w:pPr>
                    <w:r>
                      <w:rPr>
                        <w:noProof/>
                      </w:rPr>
                      <w:t xml:space="preserve">[30] </w:t>
                    </w:r>
                  </w:p>
                </w:tc>
                <w:tc>
                  <w:tcPr>
                    <w:tcW w:w="0" w:type="auto"/>
                    <w:hideMark/>
                  </w:tcPr>
                  <w:p w14:paraId="148F8124" w14:textId="77777777" w:rsidR="002417D1" w:rsidRDefault="002417D1" w:rsidP="00753675">
                    <w:pPr>
                      <w:pStyle w:val="Irodalomjegyzk"/>
                      <w:rPr>
                        <w:noProof/>
                      </w:rPr>
                    </w:pPr>
                    <w:r>
                      <w:rPr>
                        <w:noProof/>
                      </w:rPr>
                      <w:t>„A Cron package dokumentációja,” [Online]. Available: https://pkg.go.dev/github.com/robfig/cron. [Hozzáférés dátuma: 07 12 2021].</w:t>
                    </w:r>
                  </w:p>
                </w:tc>
              </w:tr>
              <w:tr w:rsidR="002417D1" w14:paraId="55741310" w14:textId="77777777">
                <w:trPr>
                  <w:divId w:val="452863703"/>
                  <w:tblCellSpacing w:w="15" w:type="dxa"/>
                </w:trPr>
                <w:tc>
                  <w:tcPr>
                    <w:tcW w:w="50" w:type="pct"/>
                    <w:hideMark/>
                  </w:tcPr>
                  <w:p w14:paraId="797B343C" w14:textId="77777777" w:rsidR="002417D1" w:rsidRDefault="002417D1" w:rsidP="00753675">
                    <w:pPr>
                      <w:pStyle w:val="Irodalomjegyzk"/>
                      <w:rPr>
                        <w:noProof/>
                      </w:rPr>
                    </w:pPr>
                    <w:r>
                      <w:rPr>
                        <w:noProof/>
                      </w:rPr>
                      <w:t xml:space="preserve">[31] </w:t>
                    </w:r>
                  </w:p>
                </w:tc>
                <w:tc>
                  <w:tcPr>
                    <w:tcW w:w="0" w:type="auto"/>
                    <w:hideMark/>
                  </w:tcPr>
                  <w:p w14:paraId="068FCB3A" w14:textId="77777777" w:rsidR="002417D1" w:rsidRDefault="002417D1" w:rsidP="00753675">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2417D1" w14:paraId="440660BA" w14:textId="77777777">
                <w:trPr>
                  <w:divId w:val="452863703"/>
                  <w:tblCellSpacing w:w="15" w:type="dxa"/>
                </w:trPr>
                <w:tc>
                  <w:tcPr>
                    <w:tcW w:w="50" w:type="pct"/>
                    <w:hideMark/>
                  </w:tcPr>
                  <w:p w14:paraId="610C1FFB" w14:textId="77777777" w:rsidR="002417D1" w:rsidRDefault="002417D1" w:rsidP="00753675">
                    <w:pPr>
                      <w:pStyle w:val="Irodalomjegyzk"/>
                      <w:rPr>
                        <w:noProof/>
                      </w:rPr>
                    </w:pPr>
                    <w:r>
                      <w:rPr>
                        <w:noProof/>
                      </w:rPr>
                      <w:t xml:space="preserve">[32] </w:t>
                    </w:r>
                  </w:p>
                </w:tc>
                <w:tc>
                  <w:tcPr>
                    <w:tcW w:w="0" w:type="auto"/>
                    <w:hideMark/>
                  </w:tcPr>
                  <w:p w14:paraId="2933D1DA" w14:textId="77777777" w:rsidR="002417D1" w:rsidRDefault="002417D1" w:rsidP="00753675">
                    <w:pPr>
                      <w:pStyle w:val="Irodalomjegyzk"/>
                      <w:rPr>
                        <w:noProof/>
                      </w:rPr>
                    </w:pPr>
                    <w:r>
                      <w:rPr>
                        <w:noProof/>
                      </w:rPr>
                      <w:t>„Az amqp package dokumentációja,” [Online]. Available: https://pkg.go.dev/github.com/streadway/amqp#Acknowledger. [Hozzáférés dátuma: 07 12 2021].</w:t>
                    </w:r>
                  </w:p>
                </w:tc>
              </w:tr>
              <w:tr w:rsidR="002417D1" w14:paraId="22F31EF0" w14:textId="77777777">
                <w:trPr>
                  <w:divId w:val="452863703"/>
                  <w:tblCellSpacing w:w="15" w:type="dxa"/>
                </w:trPr>
                <w:tc>
                  <w:tcPr>
                    <w:tcW w:w="50" w:type="pct"/>
                    <w:hideMark/>
                  </w:tcPr>
                  <w:p w14:paraId="43B992D1" w14:textId="77777777" w:rsidR="002417D1" w:rsidRDefault="002417D1" w:rsidP="00753675">
                    <w:pPr>
                      <w:pStyle w:val="Irodalomjegyzk"/>
                      <w:rPr>
                        <w:noProof/>
                      </w:rPr>
                    </w:pPr>
                    <w:r>
                      <w:rPr>
                        <w:noProof/>
                      </w:rPr>
                      <w:t xml:space="preserve">[33] </w:t>
                    </w:r>
                  </w:p>
                </w:tc>
                <w:tc>
                  <w:tcPr>
                    <w:tcW w:w="0" w:type="auto"/>
                    <w:hideMark/>
                  </w:tcPr>
                  <w:p w14:paraId="41422E33" w14:textId="77777777" w:rsidR="002417D1" w:rsidRDefault="002417D1" w:rsidP="00753675">
                    <w:pPr>
                      <w:pStyle w:val="Irodalomjegyzk"/>
                      <w:rPr>
                        <w:noProof/>
                      </w:rPr>
                    </w:pPr>
                    <w:r>
                      <w:rPr>
                        <w:noProof/>
                      </w:rPr>
                      <w:t>„About service containers,” GitHub Docs, [Online]. Available: https://docs.github.com/en/actions/using-containerized-services/about-service-containers. [Hozzáférés dátuma: 07 12 2021].</w:t>
                    </w:r>
                  </w:p>
                </w:tc>
              </w:tr>
            </w:tbl>
            <w:p w14:paraId="63F6B0CE" w14:textId="77777777" w:rsidR="002417D1" w:rsidRDefault="002417D1">
              <w:pPr>
                <w:divId w:val="452863703"/>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F503A" w14:textId="77777777" w:rsidR="00E139F3" w:rsidRDefault="00E139F3">
      <w:r>
        <w:separator/>
      </w:r>
    </w:p>
  </w:endnote>
  <w:endnote w:type="continuationSeparator" w:id="0">
    <w:p w14:paraId="5426087F" w14:textId="77777777" w:rsidR="00E139F3" w:rsidRDefault="00E13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C9D71" w14:textId="77777777" w:rsidR="00E139F3" w:rsidRDefault="00E139F3">
      <w:r>
        <w:separator/>
      </w:r>
    </w:p>
  </w:footnote>
  <w:footnote w:type="continuationSeparator" w:id="0">
    <w:p w14:paraId="24D7D1EA" w14:textId="77777777" w:rsidR="00E139F3" w:rsidRDefault="00E139F3">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7A755F60"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build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48CC"/>
    <w:rsid w:val="00064F02"/>
    <w:rsid w:val="00065C5E"/>
    <w:rsid w:val="0007171B"/>
    <w:rsid w:val="000733DF"/>
    <w:rsid w:val="00073C4C"/>
    <w:rsid w:val="00075E94"/>
    <w:rsid w:val="00075F6F"/>
    <w:rsid w:val="00080FA6"/>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30A9C"/>
    <w:rsid w:val="00131109"/>
    <w:rsid w:val="00132824"/>
    <w:rsid w:val="00157020"/>
    <w:rsid w:val="0015766D"/>
    <w:rsid w:val="00160190"/>
    <w:rsid w:val="001602DE"/>
    <w:rsid w:val="00162232"/>
    <w:rsid w:val="001633E1"/>
    <w:rsid w:val="001639E4"/>
    <w:rsid w:val="001639FE"/>
    <w:rsid w:val="00165608"/>
    <w:rsid w:val="001679C7"/>
    <w:rsid w:val="00171054"/>
    <w:rsid w:val="001722E4"/>
    <w:rsid w:val="001746CD"/>
    <w:rsid w:val="00175672"/>
    <w:rsid w:val="00181828"/>
    <w:rsid w:val="00181F03"/>
    <w:rsid w:val="00182E53"/>
    <w:rsid w:val="00187F9D"/>
    <w:rsid w:val="00193F33"/>
    <w:rsid w:val="0019609D"/>
    <w:rsid w:val="001976CD"/>
    <w:rsid w:val="0019793A"/>
    <w:rsid w:val="0019797D"/>
    <w:rsid w:val="001A18FF"/>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A2B13"/>
    <w:rsid w:val="002A31E6"/>
    <w:rsid w:val="002A4048"/>
    <w:rsid w:val="002A4337"/>
    <w:rsid w:val="002A4D58"/>
    <w:rsid w:val="002A7493"/>
    <w:rsid w:val="002A7C27"/>
    <w:rsid w:val="002B1D76"/>
    <w:rsid w:val="002B27D7"/>
    <w:rsid w:val="002B427C"/>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1972"/>
    <w:rsid w:val="002F2633"/>
    <w:rsid w:val="00302BB3"/>
    <w:rsid w:val="003035ED"/>
    <w:rsid w:val="00304AB7"/>
    <w:rsid w:val="00306C4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BA6"/>
    <w:rsid w:val="003A5D12"/>
    <w:rsid w:val="003B30D0"/>
    <w:rsid w:val="003B30FE"/>
    <w:rsid w:val="003B3CB7"/>
    <w:rsid w:val="003B5CDD"/>
    <w:rsid w:val="003B5CE2"/>
    <w:rsid w:val="003B6878"/>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70B1"/>
    <w:rsid w:val="003F01F1"/>
    <w:rsid w:val="003F05B7"/>
    <w:rsid w:val="003F40F9"/>
    <w:rsid w:val="003F505D"/>
    <w:rsid w:val="003F5425"/>
    <w:rsid w:val="003F5EFB"/>
    <w:rsid w:val="003F75A4"/>
    <w:rsid w:val="003F7E6D"/>
    <w:rsid w:val="00401023"/>
    <w:rsid w:val="004054D1"/>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1518"/>
    <w:rsid w:val="0045274A"/>
    <w:rsid w:val="00452C60"/>
    <w:rsid w:val="00453557"/>
    <w:rsid w:val="0045563F"/>
    <w:rsid w:val="00460386"/>
    <w:rsid w:val="004627DA"/>
    <w:rsid w:val="004656CA"/>
    <w:rsid w:val="00465F33"/>
    <w:rsid w:val="00466369"/>
    <w:rsid w:val="00471A8B"/>
    <w:rsid w:val="004751E8"/>
    <w:rsid w:val="004757EF"/>
    <w:rsid w:val="00481353"/>
    <w:rsid w:val="00481C9D"/>
    <w:rsid w:val="00481F8D"/>
    <w:rsid w:val="00483082"/>
    <w:rsid w:val="0048395A"/>
    <w:rsid w:val="004851C7"/>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61F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5C1"/>
    <w:rsid w:val="005A7C44"/>
    <w:rsid w:val="005A7EF2"/>
    <w:rsid w:val="005B0920"/>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A32"/>
    <w:rsid w:val="005E7AB6"/>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6926"/>
    <w:rsid w:val="006C0A48"/>
    <w:rsid w:val="006C0DEF"/>
    <w:rsid w:val="006C2568"/>
    <w:rsid w:val="006C27C8"/>
    <w:rsid w:val="006C2B8F"/>
    <w:rsid w:val="006C2C0D"/>
    <w:rsid w:val="006C6399"/>
    <w:rsid w:val="006C65A6"/>
    <w:rsid w:val="006C66E9"/>
    <w:rsid w:val="006D2188"/>
    <w:rsid w:val="006D338C"/>
    <w:rsid w:val="006D3896"/>
    <w:rsid w:val="006D4B51"/>
    <w:rsid w:val="006D55F9"/>
    <w:rsid w:val="006D75E5"/>
    <w:rsid w:val="006E295D"/>
    <w:rsid w:val="006E5588"/>
    <w:rsid w:val="006E7FDA"/>
    <w:rsid w:val="006F0CBE"/>
    <w:rsid w:val="006F1EFB"/>
    <w:rsid w:val="006F512E"/>
    <w:rsid w:val="006F5D18"/>
    <w:rsid w:val="006F6708"/>
    <w:rsid w:val="006F6A68"/>
    <w:rsid w:val="00700DA5"/>
    <w:rsid w:val="00700E3A"/>
    <w:rsid w:val="0070163E"/>
    <w:rsid w:val="00701DAD"/>
    <w:rsid w:val="0070252B"/>
    <w:rsid w:val="007026F9"/>
    <w:rsid w:val="007031E8"/>
    <w:rsid w:val="007039FD"/>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579"/>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7F70"/>
    <w:rsid w:val="007D1AD4"/>
    <w:rsid w:val="007D649D"/>
    <w:rsid w:val="007D6D25"/>
    <w:rsid w:val="007E1182"/>
    <w:rsid w:val="007E1BF6"/>
    <w:rsid w:val="007E6318"/>
    <w:rsid w:val="007E6D8F"/>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2267"/>
    <w:rsid w:val="00812B49"/>
    <w:rsid w:val="00813439"/>
    <w:rsid w:val="00813FEC"/>
    <w:rsid w:val="00816BCB"/>
    <w:rsid w:val="00816CCD"/>
    <w:rsid w:val="008205B8"/>
    <w:rsid w:val="008234F3"/>
    <w:rsid w:val="008269C0"/>
    <w:rsid w:val="008322EB"/>
    <w:rsid w:val="008326D1"/>
    <w:rsid w:val="0083397F"/>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CC"/>
    <w:rsid w:val="008646EC"/>
    <w:rsid w:val="00864989"/>
    <w:rsid w:val="0086698B"/>
    <w:rsid w:val="008675BD"/>
    <w:rsid w:val="00867717"/>
    <w:rsid w:val="00870B5F"/>
    <w:rsid w:val="008733A1"/>
    <w:rsid w:val="00875610"/>
    <w:rsid w:val="008768CA"/>
    <w:rsid w:val="008810B1"/>
    <w:rsid w:val="00892F30"/>
    <w:rsid w:val="0089302F"/>
    <w:rsid w:val="0089401E"/>
    <w:rsid w:val="00895F1C"/>
    <w:rsid w:val="0089696F"/>
    <w:rsid w:val="008978A4"/>
    <w:rsid w:val="008A152A"/>
    <w:rsid w:val="008A1C3E"/>
    <w:rsid w:val="008A2D2C"/>
    <w:rsid w:val="008A2F80"/>
    <w:rsid w:val="008A6106"/>
    <w:rsid w:val="008B1254"/>
    <w:rsid w:val="008B2D8E"/>
    <w:rsid w:val="008B51B7"/>
    <w:rsid w:val="008B7794"/>
    <w:rsid w:val="008C17A1"/>
    <w:rsid w:val="008C31AA"/>
    <w:rsid w:val="008C3AF9"/>
    <w:rsid w:val="008D0BFA"/>
    <w:rsid w:val="008D1EC3"/>
    <w:rsid w:val="008D28C7"/>
    <w:rsid w:val="008D4255"/>
    <w:rsid w:val="008D42DA"/>
    <w:rsid w:val="008D5A79"/>
    <w:rsid w:val="008D6501"/>
    <w:rsid w:val="008D78D0"/>
    <w:rsid w:val="008E1160"/>
    <w:rsid w:val="008E152C"/>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5F3"/>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3188"/>
    <w:rsid w:val="00AB511F"/>
    <w:rsid w:val="00AB52B8"/>
    <w:rsid w:val="00AC2BED"/>
    <w:rsid w:val="00AC3017"/>
    <w:rsid w:val="00AC4F8C"/>
    <w:rsid w:val="00AC521E"/>
    <w:rsid w:val="00AC5C88"/>
    <w:rsid w:val="00AC6792"/>
    <w:rsid w:val="00AC7B00"/>
    <w:rsid w:val="00AD07F0"/>
    <w:rsid w:val="00AD3493"/>
    <w:rsid w:val="00AD39E3"/>
    <w:rsid w:val="00AD472F"/>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E67"/>
    <w:rsid w:val="00B50CAA"/>
    <w:rsid w:val="00B52E60"/>
    <w:rsid w:val="00B53FD4"/>
    <w:rsid w:val="00B5562D"/>
    <w:rsid w:val="00B56C91"/>
    <w:rsid w:val="00B61961"/>
    <w:rsid w:val="00B62628"/>
    <w:rsid w:val="00B647BE"/>
    <w:rsid w:val="00B6610E"/>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A6B05"/>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36A3"/>
    <w:rsid w:val="00C154E7"/>
    <w:rsid w:val="00C15C46"/>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251"/>
    <w:rsid w:val="00CF4216"/>
    <w:rsid w:val="00CF4F61"/>
    <w:rsid w:val="00CF5461"/>
    <w:rsid w:val="00CF5BBC"/>
    <w:rsid w:val="00CF5D1C"/>
    <w:rsid w:val="00CF627A"/>
    <w:rsid w:val="00CF7958"/>
    <w:rsid w:val="00CF79DD"/>
    <w:rsid w:val="00D022F3"/>
    <w:rsid w:val="00D03D73"/>
    <w:rsid w:val="00D04548"/>
    <w:rsid w:val="00D06CF2"/>
    <w:rsid w:val="00D07335"/>
    <w:rsid w:val="00D1056F"/>
    <w:rsid w:val="00D10F37"/>
    <w:rsid w:val="00D11DB1"/>
    <w:rsid w:val="00D1227D"/>
    <w:rsid w:val="00D14F6E"/>
    <w:rsid w:val="00D1632F"/>
    <w:rsid w:val="00D163B8"/>
    <w:rsid w:val="00D1694F"/>
    <w:rsid w:val="00D21FA9"/>
    <w:rsid w:val="00D23BFC"/>
    <w:rsid w:val="00D2492C"/>
    <w:rsid w:val="00D25635"/>
    <w:rsid w:val="00D26581"/>
    <w:rsid w:val="00D27A1D"/>
    <w:rsid w:val="00D27A94"/>
    <w:rsid w:val="00D31CE8"/>
    <w:rsid w:val="00D33C9A"/>
    <w:rsid w:val="00D4053E"/>
    <w:rsid w:val="00D40F42"/>
    <w:rsid w:val="00D4121E"/>
    <w:rsid w:val="00D429F2"/>
    <w:rsid w:val="00D430C8"/>
    <w:rsid w:val="00D45811"/>
    <w:rsid w:val="00D50DCC"/>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710B"/>
    <w:rsid w:val="00DF0E57"/>
    <w:rsid w:val="00DF1ADC"/>
    <w:rsid w:val="00DF3D22"/>
    <w:rsid w:val="00E013FD"/>
    <w:rsid w:val="00E03294"/>
    <w:rsid w:val="00E05A16"/>
    <w:rsid w:val="00E06CCD"/>
    <w:rsid w:val="00E07EE4"/>
    <w:rsid w:val="00E10094"/>
    <w:rsid w:val="00E135B7"/>
    <w:rsid w:val="00E139F3"/>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495A"/>
    <w:rsid w:val="00E54D75"/>
    <w:rsid w:val="00E572CD"/>
    <w:rsid w:val="00E60816"/>
    <w:rsid w:val="00E6226A"/>
    <w:rsid w:val="00E62C90"/>
    <w:rsid w:val="00E63FD6"/>
    <w:rsid w:val="00E64BFB"/>
    <w:rsid w:val="00E661FA"/>
    <w:rsid w:val="00E677FD"/>
    <w:rsid w:val="00E71500"/>
    <w:rsid w:val="00E718DF"/>
    <w:rsid w:val="00E725F4"/>
    <w:rsid w:val="00E7398A"/>
    <w:rsid w:val="00E73A87"/>
    <w:rsid w:val="00E753F8"/>
    <w:rsid w:val="00E75542"/>
    <w:rsid w:val="00E77384"/>
    <w:rsid w:val="00E82EE6"/>
    <w:rsid w:val="00E83741"/>
    <w:rsid w:val="00E8385C"/>
    <w:rsid w:val="00E84EB3"/>
    <w:rsid w:val="00E86A0C"/>
    <w:rsid w:val="00E90343"/>
    <w:rsid w:val="00E90F19"/>
    <w:rsid w:val="00E917A9"/>
    <w:rsid w:val="00E944CC"/>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D63E9"/>
    <w:rsid w:val="00FE3FE9"/>
    <w:rsid w:val="00FE55BE"/>
    <w:rsid w:val="00FE5AD7"/>
    <w:rsid w:val="00FF10A5"/>
    <w:rsid w:val="00FF1938"/>
    <w:rsid w:val="00FF5603"/>
    <w:rsid w:val="00FF5A7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6664</TotalTime>
  <Pages>64</Pages>
  <Words>14243</Words>
  <Characters>98282</Characters>
  <Application>Microsoft Office Word</Application>
  <DocSecurity>0</DocSecurity>
  <Lines>819</Lines>
  <Paragraphs>224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112301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1193</cp:revision>
  <cp:lastPrinted>2021-12-07T11:53:00Z</cp:lastPrinted>
  <dcterms:created xsi:type="dcterms:W3CDTF">2021-10-10T15:05:00Z</dcterms:created>
  <dcterms:modified xsi:type="dcterms:W3CDTF">2021-12-09T11:03:00Z</dcterms:modified>
</cp:coreProperties>
</file>